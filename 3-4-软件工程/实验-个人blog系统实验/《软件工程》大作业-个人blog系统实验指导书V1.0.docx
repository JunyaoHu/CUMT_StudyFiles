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F115D5" w14:textId="77777777" w:rsidR="00E75EA5" w:rsidRPr="008F31AC" w:rsidRDefault="00E75EA5" w:rsidP="0073326B">
      <w:pPr>
        <w:pStyle w:val="5a"/>
        <w:rPr>
          <w:rFonts w:cs="Huawei Sans"/>
        </w:rPr>
      </w:pPr>
    </w:p>
    <w:p w14:paraId="1250B36E" w14:textId="77777777" w:rsidR="00E75EA5" w:rsidRPr="008F31AC" w:rsidRDefault="00E75EA5" w:rsidP="00E75EA5">
      <w:pPr>
        <w:rPr>
          <w:rFonts w:ascii="Huawei Sans" w:eastAsia="方正兰亭黑简体" w:hAnsi="Huawei Sans" w:cs="Huawei Sans"/>
        </w:rPr>
      </w:pPr>
    </w:p>
    <w:p w14:paraId="196A4D35" w14:textId="17E4ED32" w:rsidR="00E75EA5" w:rsidRPr="008F31AC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5D450DE1" w14:textId="5308AE08" w:rsidR="00E75EA5" w:rsidRPr="008F31AC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0F0948E5" w14:textId="409E85B5" w:rsidR="00E75EA5" w:rsidRPr="008F31AC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1C7C3611" w14:textId="77777777" w:rsidR="00E75EA5" w:rsidRPr="008F31AC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2B63D2A6" w14:textId="77777777" w:rsidR="0020153C" w:rsidRPr="008F31AC" w:rsidRDefault="0020153C" w:rsidP="0020153C">
      <w:pPr>
        <w:ind w:left="0"/>
        <w:rPr>
          <w:rFonts w:ascii="Huawei Sans" w:eastAsia="方正兰亭黑简体" w:hAnsi="Huawei Sans" w:cs="Huawei Sans"/>
        </w:rPr>
      </w:pPr>
    </w:p>
    <w:p w14:paraId="1E20AA9F" w14:textId="77777777" w:rsidR="0020153C" w:rsidRPr="008F31AC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CAD257F" w14:textId="77777777" w:rsidR="00E6412B" w:rsidRDefault="00771EFE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8F31AC">
        <w:rPr>
          <w:rFonts w:ascii="Huawei Sans" w:eastAsia="方正兰亭黑简体" w:hAnsi="Huawei Sans" w:cs="Huawei Sans"/>
          <w:sz w:val="72"/>
          <w:szCs w:val="72"/>
          <w:lang w:eastAsia="zh-CN"/>
        </w:rPr>
        <w:t>《软件工程》</w:t>
      </w:r>
    </w:p>
    <w:p w14:paraId="4C24D27F" w14:textId="77777777" w:rsidR="00E6412B" w:rsidRDefault="00E6412B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个人</w:t>
      </w:r>
      <w:r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Blog</w:t>
      </w:r>
      <w:r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系统项目实践</w:t>
      </w:r>
    </w:p>
    <w:p w14:paraId="45427A13" w14:textId="562E725B" w:rsidR="0020153C" w:rsidRPr="008F31AC" w:rsidRDefault="00E75EA5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8F31AC">
        <w:rPr>
          <w:rFonts w:ascii="Huawei Sans" w:eastAsia="方正兰亭黑简体" w:hAnsi="Huawei Sans" w:cs="Huawei Sans"/>
          <w:sz w:val="72"/>
          <w:szCs w:val="72"/>
          <w:lang w:eastAsia="zh-CN"/>
        </w:rPr>
        <w:t>实验手册</w:t>
      </w:r>
    </w:p>
    <w:p w14:paraId="22520186" w14:textId="77777777" w:rsidR="0020153C" w:rsidRPr="008F31AC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8F31AC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8F31AC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8444A97" w14:textId="77777777" w:rsidR="0020153C" w:rsidRPr="008F31AC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EEE72F3" w14:textId="77777777" w:rsidR="0020153C" w:rsidRPr="008F31AC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8F31AC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F5EACC8" w14:textId="5E174D38" w:rsidR="00213E96" w:rsidRPr="008F31AC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8F31AC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8F31AC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8F31AC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8F31AC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F7BEF1B" w14:textId="0F7594D8" w:rsidR="00213E96" w:rsidRPr="008F31AC" w:rsidRDefault="00213E96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2CDBE682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0B26C583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6973D7DD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1C2D345B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0D3E5AFB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2C351372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0B37C21A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49BC1281" w14:textId="77777777" w:rsidR="00771EFE" w:rsidRPr="008F31AC" w:rsidRDefault="00771EFE" w:rsidP="00213E96">
      <w:pPr>
        <w:pStyle w:val="Cover2"/>
        <w:rPr>
          <w:rFonts w:ascii="Huawei Sans" w:eastAsia="方正兰亭黑简体" w:hAnsi="Huawei Sans" w:cs="Huawei Sans"/>
          <w:caps/>
          <w:noProof w:val="0"/>
          <w:sz w:val="20"/>
          <w:szCs w:val="20"/>
          <w:lang w:eastAsia="zh-CN"/>
        </w:rPr>
      </w:pPr>
    </w:p>
    <w:p w14:paraId="4C0703B4" w14:textId="77777777" w:rsidR="00033B54" w:rsidRPr="008F31AC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8F31AC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8F31AC">
        <w:rPr>
          <w:rFonts w:ascii="Huawei Sans" w:eastAsia="方正兰亭黑简体" w:hAnsi="Huawei Sans" w:cs="Huawei Sans"/>
        </w:rPr>
        <w:br w:type="page"/>
      </w: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Huawei Sans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5CE9B1BA" w:rsidR="0020153C" w:rsidRPr="008F31AC" w:rsidRDefault="0020153C" w:rsidP="00FD6CD0">
          <w:pPr>
            <w:pStyle w:val="Contents"/>
            <w:rPr>
              <w:rFonts w:cs="Huawei Sans"/>
            </w:rPr>
          </w:pPr>
          <w:r w:rsidRPr="008F31AC">
            <w:rPr>
              <w:rFonts w:cs="Huawei Sans"/>
              <w:lang w:val="zh-CN"/>
            </w:rPr>
            <w:t>目录</w:t>
          </w:r>
        </w:p>
        <w:p w14:paraId="38DA3146" w14:textId="77777777" w:rsidR="006D0EAC" w:rsidRDefault="001B1484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8F31AC">
            <w:rPr>
              <w:rFonts w:cs="Huawei Sans"/>
              <w:b w:val="0"/>
              <w:bCs w:val="0"/>
              <w:noProof/>
            </w:rPr>
            <w:fldChar w:fldCharType="begin"/>
          </w:r>
          <w:r w:rsidRPr="008F31AC">
            <w:rPr>
              <w:rFonts w:cs="Huawei Sans"/>
              <w:b w:val="0"/>
              <w:bCs w:val="0"/>
              <w:noProof/>
            </w:rPr>
            <w:instrText xml:space="preserve"> TOC \o "1-3" \h \z \u </w:instrText>
          </w:r>
          <w:r w:rsidRPr="008F31AC">
            <w:rPr>
              <w:rFonts w:cs="Huawei Sans"/>
              <w:b w:val="0"/>
              <w:bCs w:val="0"/>
              <w:noProof/>
            </w:rPr>
            <w:fldChar w:fldCharType="separate"/>
          </w:r>
          <w:hyperlink w:anchor="_Toc50728181" w:history="1">
            <w:r w:rsidR="006D0EAC" w:rsidRPr="004411B2">
              <w:rPr>
                <w:rStyle w:val="ad"/>
                <w:rFonts w:cs="Huawei Sans" w:hint="eastAsia"/>
                <w:noProof/>
              </w:rPr>
              <w:t>前</w:t>
            </w:r>
            <w:r w:rsidR="006D0EAC" w:rsidRPr="004411B2">
              <w:rPr>
                <w:rStyle w:val="ad"/>
                <w:rFonts w:cs="Huawei Sans"/>
                <w:noProof/>
              </w:rPr>
              <w:t xml:space="preserve">  </w:t>
            </w:r>
            <w:r w:rsidR="006D0EAC" w:rsidRPr="004411B2">
              <w:rPr>
                <w:rStyle w:val="ad"/>
                <w:rFonts w:cs="Huawei Sans" w:hint="eastAsia"/>
                <w:noProof/>
              </w:rPr>
              <w:t>言</w:t>
            </w:r>
            <w:r w:rsidR="006D0EAC">
              <w:rPr>
                <w:noProof/>
                <w:webHidden/>
              </w:rPr>
              <w:tab/>
            </w:r>
            <w:r w:rsidR="006D0EAC">
              <w:rPr>
                <w:noProof/>
                <w:webHidden/>
              </w:rPr>
              <w:fldChar w:fldCharType="begin"/>
            </w:r>
            <w:r w:rsidR="006D0EAC">
              <w:rPr>
                <w:noProof/>
                <w:webHidden/>
              </w:rPr>
              <w:instrText xml:space="preserve"> PAGEREF _Toc50728181 \h </w:instrText>
            </w:r>
            <w:r w:rsidR="006D0EAC">
              <w:rPr>
                <w:noProof/>
                <w:webHidden/>
              </w:rPr>
            </w:r>
            <w:r w:rsidR="006D0EAC">
              <w:rPr>
                <w:noProof/>
                <w:webHidden/>
              </w:rPr>
              <w:fldChar w:fldCharType="separate"/>
            </w:r>
            <w:r w:rsidR="006D0EAC">
              <w:rPr>
                <w:noProof/>
                <w:webHidden/>
              </w:rPr>
              <w:t>2</w:t>
            </w:r>
            <w:r w:rsidR="006D0EAC">
              <w:rPr>
                <w:noProof/>
                <w:webHidden/>
              </w:rPr>
              <w:fldChar w:fldCharType="end"/>
            </w:r>
          </w:hyperlink>
        </w:p>
        <w:p w14:paraId="25A10B52" w14:textId="77777777" w:rsidR="006D0EAC" w:rsidRDefault="002136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0728182" w:history="1">
            <w:r w:rsidR="006D0EAC" w:rsidRPr="004411B2">
              <w:rPr>
                <w:rStyle w:val="ad"/>
                <w:rFonts w:cs="Huawei Sans"/>
                <w:noProof/>
              </w:rPr>
              <w:t>1</w:t>
            </w:r>
            <w:r w:rsidR="006D0EAC" w:rsidRPr="004411B2">
              <w:rPr>
                <w:rStyle w:val="ad"/>
                <w:rFonts w:hint="eastAsia"/>
                <w:noProof/>
              </w:rPr>
              <w:t xml:space="preserve"> </w:t>
            </w:r>
            <w:r w:rsidR="006D0EAC" w:rsidRPr="004411B2">
              <w:rPr>
                <w:rStyle w:val="ad"/>
                <w:rFonts w:hint="eastAsia"/>
                <w:noProof/>
              </w:rPr>
              <w:t>项目管理</w:t>
            </w:r>
            <w:r w:rsidR="006D0EAC">
              <w:rPr>
                <w:noProof/>
                <w:webHidden/>
              </w:rPr>
              <w:tab/>
            </w:r>
            <w:r w:rsidR="006D0EAC">
              <w:rPr>
                <w:noProof/>
                <w:webHidden/>
              </w:rPr>
              <w:fldChar w:fldCharType="begin"/>
            </w:r>
            <w:r w:rsidR="006D0EAC">
              <w:rPr>
                <w:noProof/>
                <w:webHidden/>
              </w:rPr>
              <w:instrText xml:space="preserve"> PAGEREF _Toc50728182 \h </w:instrText>
            </w:r>
            <w:r w:rsidR="006D0EAC">
              <w:rPr>
                <w:noProof/>
                <w:webHidden/>
              </w:rPr>
            </w:r>
            <w:r w:rsidR="006D0EAC">
              <w:rPr>
                <w:noProof/>
                <w:webHidden/>
              </w:rPr>
              <w:fldChar w:fldCharType="separate"/>
            </w:r>
            <w:r w:rsidR="006D0EAC">
              <w:rPr>
                <w:noProof/>
                <w:webHidden/>
              </w:rPr>
              <w:t>3</w:t>
            </w:r>
            <w:r w:rsidR="006D0EAC">
              <w:rPr>
                <w:noProof/>
                <w:webHidden/>
              </w:rPr>
              <w:fldChar w:fldCharType="end"/>
            </w:r>
          </w:hyperlink>
        </w:p>
        <w:p w14:paraId="2E3C07CE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83" w:history="1">
            <w:r w:rsidR="006D0EAC" w:rsidRPr="004411B2">
              <w:rPr>
                <w:rStyle w:val="ad"/>
                <w:rFonts w:cs="Huawei Sans"/>
                <w:snapToGrid w:val="0"/>
              </w:rPr>
              <w:t>1.1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创建项目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_Toc50728183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3</w:t>
            </w:r>
            <w:r w:rsidR="006D0EAC">
              <w:rPr>
                <w:webHidden/>
              </w:rPr>
              <w:fldChar w:fldCharType="end"/>
            </w:r>
          </w:hyperlink>
        </w:p>
        <w:p w14:paraId="50043A75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84" w:history="1">
            <w:r w:rsidR="006D0EAC" w:rsidRPr="004411B2">
              <w:rPr>
                <w:rStyle w:val="ad"/>
                <w:rFonts w:cs="Huawei Sans"/>
                <w:snapToGrid w:val="0"/>
              </w:rPr>
              <w:t>1.2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梳理产品需求清单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_Toc50728184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4</w:t>
            </w:r>
            <w:r w:rsidR="006D0EAC">
              <w:rPr>
                <w:webHidden/>
              </w:rPr>
              <w:fldChar w:fldCharType="end"/>
            </w:r>
          </w:hyperlink>
        </w:p>
        <w:p w14:paraId="4D43856D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85" w:history="1">
            <w:r w:rsidR="006D0EAC" w:rsidRPr="004411B2">
              <w:rPr>
                <w:rStyle w:val="ad"/>
                <w:rFonts w:cs="Huawei Sans"/>
                <w:snapToGrid w:val="0"/>
              </w:rPr>
              <w:t>1.3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工作项管理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_Toc50728185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4</w:t>
            </w:r>
            <w:r w:rsidR="006D0EAC">
              <w:rPr>
                <w:webHidden/>
              </w:rPr>
              <w:fldChar w:fldCharType="end"/>
            </w:r>
          </w:hyperlink>
        </w:p>
        <w:p w14:paraId="32628828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86" w:history="1">
            <w:r w:rsidR="006D0EAC" w:rsidRPr="004411B2">
              <w:rPr>
                <w:rStyle w:val="ad"/>
                <w:rFonts w:cs="Huawei Sans"/>
                <w:snapToGrid w:val="0"/>
              </w:rPr>
              <w:t>1.4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创建迭代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_Toc50728186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5</w:t>
            </w:r>
            <w:r w:rsidR="006D0EAC">
              <w:rPr>
                <w:webHidden/>
              </w:rPr>
              <w:fldChar w:fldCharType="end"/>
            </w:r>
          </w:hyperlink>
        </w:p>
        <w:p w14:paraId="090E2D0B" w14:textId="77777777" w:rsidR="006D0EAC" w:rsidRDefault="002136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0728187" w:history="1">
            <w:r w:rsidR="006D0EAC" w:rsidRPr="004411B2">
              <w:rPr>
                <w:rStyle w:val="ad"/>
                <w:rFonts w:cs="Huawei Sans"/>
                <w:noProof/>
              </w:rPr>
              <w:t>2</w:t>
            </w:r>
            <w:r w:rsidR="006D0EAC" w:rsidRPr="004411B2">
              <w:rPr>
                <w:rStyle w:val="ad"/>
                <w:rFonts w:hint="eastAsia"/>
                <w:noProof/>
              </w:rPr>
              <w:t xml:space="preserve"> </w:t>
            </w:r>
            <w:r w:rsidR="006D0EAC" w:rsidRPr="004411B2">
              <w:rPr>
                <w:rStyle w:val="ad"/>
                <w:rFonts w:hint="eastAsia"/>
                <w:noProof/>
              </w:rPr>
              <w:t>代码托管</w:t>
            </w:r>
            <w:r w:rsidR="006D0EAC">
              <w:rPr>
                <w:noProof/>
                <w:webHidden/>
              </w:rPr>
              <w:tab/>
            </w:r>
            <w:r w:rsidR="006D0EAC">
              <w:rPr>
                <w:noProof/>
                <w:webHidden/>
              </w:rPr>
              <w:fldChar w:fldCharType="begin"/>
            </w:r>
            <w:r w:rsidR="006D0EAC">
              <w:rPr>
                <w:noProof/>
                <w:webHidden/>
              </w:rPr>
              <w:instrText xml:space="preserve"> PAGEREF _Toc50728187 \h </w:instrText>
            </w:r>
            <w:r w:rsidR="006D0EAC">
              <w:rPr>
                <w:noProof/>
                <w:webHidden/>
              </w:rPr>
            </w:r>
            <w:r w:rsidR="006D0EAC">
              <w:rPr>
                <w:noProof/>
                <w:webHidden/>
              </w:rPr>
              <w:fldChar w:fldCharType="separate"/>
            </w:r>
            <w:r w:rsidR="006D0EAC">
              <w:rPr>
                <w:noProof/>
                <w:webHidden/>
              </w:rPr>
              <w:t>6</w:t>
            </w:r>
            <w:r w:rsidR="006D0EAC">
              <w:rPr>
                <w:noProof/>
                <w:webHidden/>
              </w:rPr>
              <w:fldChar w:fldCharType="end"/>
            </w:r>
          </w:hyperlink>
        </w:p>
        <w:p w14:paraId="7FE2AF8C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88" w:history="1">
            <w:r w:rsidR="006D0EAC" w:rsidRPr="004411B2">
              <w:rPr>
                <w:rStyle w:val="ad"/>
                <w:rFonts w:cs="Huawei Sans"/>
                <w:snapToGrid w:val="0"/>
              </w:rPr>
              <w:t>2.1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创建仓库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_Toc50728188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6</w:t>
            </w:r>
            <w:r w:rsidR="006D0EAC">
              <w:rPr>
                <w:webHidden/>
              </w:rPr>
              <w:fldChar w:fldCharType="end"/>
            </w:r>
          </w:hyperlink>
        </w:p>
        <w:p w14:paraId="367582AC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89" w:history="1">
            <w:r w:rsidR="006D0EAC" w:rsidRPr="004411B2">
              <w:rPr>
                <w:rStyle w:val="ad"/>
                <w:rFonts w:cs="Huawei Sans"/>
                <w:snapToGrid w:val="0"/>
              </w:rPr>
              <w:t>2.2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分支合并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_Toc50728189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7</w:t>
            </w:r>
            <w:r w:rsidR="006D0EAC">
              <w:rPr>
                <w:webHidden/>
              </w:rPr>
              <w:fldChar w:fldCharType="end"/>
            </w:r>
          </w:hyperlink>
        </w:p>
        <w:p w14:paraId="5522E137" w14:textId="77777777" w:rsidR="006D0EAC" w:rsidRDefault="002136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0728190" w:history="1">
            <w:r w:rsidR="006D0EAC" w:rsidRPr="004411B2">
              <w:rPr>
                <w:rStyle w:val="ad"/>
                <w:rFonts w:cs="Huawei Sans"/>
                <w:noProof/>
              </w:rPr>
              <w:t>3</w:t>
            </w:r>
            <w:r w:rsidR="006D0EAC" w:rsidRPr="004411B2">
              <w:rPr>
                <w:rStyle w:val="ad"/>
                <w:rFonts w:hint="eastAsia"/>
                <w:noProof/>
              </w:rPr>
              <w:t xml:space="preserve"> </w:t>
            </w:r>
            <w:r w:rsidR="006D0EAC" w:rsidRPr="004411B2">
              <w:rPr>
                <w:rStyle w:val="ad"/>
                <w:rFonts w:hint="eastAsia"/>
                <w:noProof/>
              </w:rPr>
              <w:t>构建</w:t>
            </w:r>
            <w:r w:rsidR="006D0EAC" w:rsidRPr="004411B2">
              <w:rPr>
                <w:rStyle w:val="ad"/>
                <w:noProof/>
              </w:rPr>
              <w:t>&amp;</w:t>
            </w:r>
            <w:r w:rsidR="006D0EAC" w:rsidRPr="004411B2">
              <w:rPr>
                <w:rStyle w:val="ad"/>
                <w:rFonts w:hint="eastAsia"/>
                <w:noProof/>
              </w:rPr>
              <w:t>发布</w:t>
            </w:r>
            <w:r w:rsidR="006D0EAC">
              <w:rPr>
                <w:noProof/>
                <w:webHidden/>
              </w:rPr>
              <w:tab/>
            </w:r>
            <w:r w:rsidR="006D0EAC">
              <w:rPr>
                <w:noProof/>
                <w:webHidden/>
              </w:rPr>
              <w:fldChar w:fldCharType="begin"/>
            </w:r>
            <w:r w:rsidR="006D0EAC">
              <w:rPr>
                <w:noProof/>
                <w:webHidden/>
              </w:rPr>
              <w:instrText xml:space="preserve"> PAGEREF _Toc50728190 \h </w:instrText>
            </w:r>
            <w:r w:rsidR="006D0EAC">
              <w:rPr>
                <w:noProof/>
                <w:webHidden/>
              </w:rPr>
            </w:r>
            <w:r w:rsidR="006D0EAC">
              <w:rPr>
                <w:noProof/>
                <w:webHidden/>
              </w:rPr>
              <w:fldChar w:fldCharType="separate"/>
            </w:r>
            <w:r w:rsidR="006D0EAC">
              <w:rPr>
                <w:noProof/>
                <w:webHidden/>
              </w:rPr>
              <w:t>14</w:t>
            </w:r>
            <w:r w:rsidR="006D0EAC">
              <w:rPr>
                <w:noProof/>
                <w:webHidden/>
              </w:rPr>
              <w:fldChar w:fldCharType="end"/>
            </w:r>
          </w:hyperlink>
        </w:p>
        <w:p w14:paraId="3626E7ED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1" w:history="1">
            <w:r w:rsidR="006D0EAC" w:rsidRPr="004411B2">
              <w:rPr>
                <w:rStyle w:val="ad"/>
                <w:rFonts w:cs="Huawei Sans"/>
                <w:snapToGrid w:val="0"/>
              </w:rPr>
              <w:t>3.1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创建构建任务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_Toc50728191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14</w:t>
            </w:r>
            <w:r w:rsidR="006D0EAC">
              <w:rPr>
                <w:webHidden/>
              </w:rPr>
              <w:fldChar w:fldCharType="end"/>
            </w:r>
          </w:hyperlink>
        </w:p>
        <w:p w14:paraId="0D9C4CFC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2" w:history="1">
            <w:r w:rsidR="006D0EAC" w:rsidRPr="004411B2">
              <w:rPr>
                <w:rStyle w:val="ad"/>
                <w:rFonts w:cs="Huawei Sans"/>
                <w:snapToGrid w:val="0"/>
              </w:rPr>
              <w:t>3.2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配置构建步骤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_Toc50728192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15</w:t>
            </w:r>
            <w:r w:rsidR="006D0EAC">
              <w:rPr>
                <w:webHidden/>
              </w:rPr>
              <w:fldChar w:fldCharType="end"/>
            </w:r>
          </w:hyperlink>
        </w:p>
        <w:p w14:paraId="404229E0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3" w:history="1">
            <w:r w:rsidR="006D0EAC" w:rsidRPr="004411B2">
              <w:rPr>
                <w:rStyle w:val="ad"/>
                <w:rFonts w:cs="Huawei Sans"/>
                <w:snapToGrid w:val="0"/>
              </w:rPr>
              <w:t>3.3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执行构建任务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_Toc50728193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16</w:t>
            </w:r>
            <w:r w:rsidR="006D0EAC">
              <w:rPr>
                <w:webHidden/>
              </w:rPr>
              <w:fldChar w:fldCharType="end"/>
            </w:r>
          </w:hyperlink>
        </w:p>
        <w:p w14:paraId="454D5768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4" w:history="1">
            <w:r w:rsidR="006D0EAC" w:rsidRPr="004411B2">
              <w:rPr>
                <w:rStyle w:val="ad"/>
                <w:rFonts w:cs="Huawei Sans"/>
                <w:snapToGrid w:val="0"/>
              </w:rPr>
              <w:t>3.4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发布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_Toc50728194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16</w:t>
            </w:r>
            <w:r w:rsidR="006D0EAC">
              <w:rPr>
                <w:webHidden/>
              </w:rPr>
              <w:fldChar w:fldCharType="end"/>
            </w:r>
          </w:hyperlink>
        </w:p>
        <w:p w14:paraId="431F133D" w14:textId="77777777" w:rsidR="006D0EAC" w:rsidRDefault="002136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0728195" w:history="1">
            <w:r w:rsidR="006D0EAC" w:rsidRPr="004411B2">
              <w:rPr>
                <w:rStyle w:val="ad"/>
                <w:rFonts w:cs="Huawei Sans"/>
                <w:noProof/>
              </w:rPr>
              <w:t>4</w:t>
            </w:r>
            <w:r w:rsidR="006D0EAC" w:rsidRPr="004411B2">
              <w:rPr>
                <w:rStyle w:val="ad"/>
                <w:rFonts w:hint="eastAsia"/>
                <w:noProof/>
              </w:rPr>
              <w:t xml:space="preserve"> </w:t>
            </w:r>
            <w:r w:rsidR="006D0EAC" w:rsidRPr="004411B2">
              <w:rPr>
                <w:rStyle w:val="ad"/>
                <w:rFonts w:hint="eastAsia"/>
                <w:noProof/>
              </w:rPr>
              <w:t>部署</w:t>
            </w:r>
            <w:r w:rsidR="006D0EAC">
              <w:rPr>
                <w:noProof/>
                <w:webHidden/>
              </w:rPr>
              <w:tab/>
            </w:r>
            <w:r w:rsidR="006D0EAC">
              <w:rPr>
                <w:noProof/>
                <w:webHidden/>
              </w:rPr>
              <w:fldChar w:fldCharType="begin"/>
            </w:r>
            <w:r w:rsidR="006D0EAC">
              <w:rPr>
                <w:noProof/>
                <w:webHidden/>
              </w:rPr>
              <w:instrText xml:space="preserve"> PAGEREF _Toc50728195 \h </w:instrText>
            </w:r>
            <w:r w:rsidR="006D0EAC">
              <w:rPr>
                <w:noProof/>
                <w:webHidden/>
              </w:rPr>
            </w:r>
            <w:r w:rsidR="006D0EAC">
              <w:rPr>
                <w:noProof/>
                <w:webHidden/>
              </w:rPr>
              <w:fldChar w:fldCharType="separate"/>
            </w:r>
            <w:r w:rsidR="006D0EAC">
              <w:rPr>
                <w:noProof/>
                <w:webHidden/>
              </w:rPr>
              <w:t>18</w:t>
            </w:r>
            <w:r w:rsidR="006D0EAC">
              <w:rPr>
                <w:noProof/>
                <w:webHidden/>
              </w:rPr>
              <w:fldChar w:fldCharType="end"/>
            </w:r>
          </w:hyperlink>
        </w:p>
        <w:p w14:paraId="1A31D890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6" w:history="1">
            <w:r w:rsidR="006D0EAC" w:rsidRPr="004411B2">
              <w:rPr>
                <w:rStyle w:val="ad"/>
                <w:rFonts w:cs="Huawei Sans"/>
                <w:snapToGrid w:val="0"/>
              </w:rPr>
              <w:t>4.1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准备华为弹性云主机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_Toc50728196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18</w:t>
            </w:r>
            <w:r w:rsidR="006D0EAC">
              <w:rPr>
                <w:webHidden/>
              </w:rPr>
              <w:fldChar w:fldCharType="end"/>
            </w:r>
          </w:hyperlink>
        </w:p>
        <w:p w14:paraId="054DD825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7" w:history="1">
            <w:r w:rsidR="006D0EAC" w:rsidRPr="004411B2">
              <w:rPr>
                <w:rStyle w:val="ad"/>
                <w:rFonts w:cs="Huawei Sans"/>
                <w:snapToGrid w:val="0"/>
              </w:rPr>
              <w:t>4.2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添加授信主机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_Toc50728197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19</w:t>
            </w:r>
            <w:r w:rsidR="006D0EAC">
              <w:rPr>
                <w:webHidden/>
              </w:rPr>
              <w:fldChar w:fldCharType="end"/>
            </w:r>
          </w:hyperlink>
        </w:p>
        <w:p w14:paraId="1669B007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8" w:history="1">
            <w:r w:rsidR="006D0EAC" w:rsidRPr="004411B2">
              <w:rPr>
                <w:rStyle w:val="ad"/>
                <w:rFonts w:cs="Huawei Sans"/>
                <w:snapToGrid w:val="0"/>
              </w:rPr>
              <w:t>4.3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创建部署任务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_Toc50728198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21</w:t>
            </w:r>
            <w:r w:rsidR="006D0EAC">
              <w:rPr>
                <w:webHidden/>
              </w:rPr>
              <w:fldChar w:fldCharType="end"/>
            </w:r>
          </w:hyperlink>
        </w:p>
        <w:p w14:paraId="6F92B2F0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199" w:history="1">
            <w:r w:rsidR="006D0EAC" w:rsidRPr="004411B2">
              <w:rPr>
                <w:rStyle w:val="ad"/>
                <w:rFonts w:cs="Huawei Sans"/>
                <w:snapToGrid w:val="0"/>
              </w:rPr>
              <w:t>4.4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执行部署任务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_Toc50728199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23</w:t>
            </w:r>
            <w:r w:rsidR="006D0EAC">
              <w:rPr>
                <w:webHidden/>
              </w:rPr>
              <w:fldChar w:fldCharType="end"/>
            </w:r>
          </w:hyperlink>
        </w:p>
        <w:p w14:paraId="69E79C71" w14:textId="77777777" w:rsidR="006D0EAC" w:rsidRDefault="0021360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50728200" w:history="1">
            <w:r w:rsidR="006D0EAC" w:rsidRPr="004411B2">
              <w:rPr>
                <w:rStyle w:val="ad"/>
                <w:rFonts w:cs="Huawei Sans"/>
                <w:snapToGrid w:val="0"/>
              </w:rPr>
              <w:t>4.5</w:t>
            </w:r>
            <w:r w:rsidR="006D0EAC" w:rsidRPr="004411B2">
              <w:rPr>
                <w:rStyle w:val="ad"/>
                <w:rFonts w:hint="eastAsia"/>
              </w:rPr>
              <w:t xml:space="preserve"> </w:t>
            </w:r>
            <w:r w:rsidR="006D0EAC" w:rsidRPr="004411B2">
              <w:rPr>
                <w:rStyle w:val="ad"/>
                <w:rFonts w:hint="eastAsia"/>
              </w:rPr>
              <w:t>流水线</w:t>
            </w:r>
            <w:r w:rsidR="006D0EAC">
              <w:rPr>
                <w:webHidden/>
              </w:rPr>
              <w:tab/>
            </w:r>
            <w:r w:rsidR="006D0EAC">
              <w:rPr>
                <w:webHidden/>
              </w:rPr>
              <w:fldChar w:fldCharType="begin"/>
            </w:r>
            <w:r w:rsidR="006D0EAC">
              <w:rPr>
                <w:webHidden/>
              </w:rPr>
              <w:instrText xml:space="preserve"> PAGEREF _Toc50728200 \h </w:instrText>
            </w:r>
            <w:r w:rsidR="006D0EAC">
              <w:rPr>
                <w:webHidden/>
              </w:rPr>
            </w:r>
            <w:r w:rsidR="006D0EAC">
              <w:rPr>
                <w:webHidden/>
              </w:rPr>
              <w:fldChar w:fldCharType="separate"/>
            </w:r>
            <w:r w:rsidR="006D0EAC">
              <w:rPr>
                <w:webHidden/>
              </w:rPr>
              <w:t>24</w:t>
            </w:r>
            <w:r w:rsidR="006D0EAC">
              <w:rPr>
                <w:webHidden/>
              </w:rPr>
              <w:fldChar w:fldCharType="end"/>
            </w:r>
          </w:hyperlink>
        </w:p>
        <w:p w14:paraId="7569939C" w14:textId="77777777" w:rsidR="006D0EAC" w:rsidRDefault="002136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0728201" w:history="1">
            <w:r w:rsidR="006D0EAC" w:rsidRPr="004411B2">
              <w:rPr>
                <w:rStyle w:val="ad"/>
                <w:rFonts w:cs="Huawei Sans"/>
                <w:noProof/>
              </w:rPr>
              <w:t>5</w:t>
            </w:r>
            <w:r w:rsidR="006D0EAC" w:rsidRPr="004411B2">
              <w:rPr>
                <w:rStyle w:val="ad"/>
                <w:rFonts w:hint="eastAsia"/>
                <w:noProof/>
              </w:rPr>
              <w:t xml:space="preserve"> </w:t>
            </w:r>
            <w:r w:rsidR="006D0EAC" w:rsidRPr="004411B2">
              <w:rPr>
                <w:rStyle w:val="ad"/>
                <w:rFonts w:hint="eastAsia"/>
                <w:noProof/>
              </w:rPr>
              <w:t>资源释放</w:t>
            </w:r>
            <w:r w:rsidR="006D0EAC">
              <w:rPr>
                <w:noProof/>
                <w:webHidden/>
              </w:rPr>
              <w:tab/>
            </w:r>
            <w:r w:rsidR="006D0EAC">
              <w:rPr>
                <w:noProof/>
                <w:webHidden/>
              </w:rPr>
              <w:fldChar w:fldCharType="begin"/>
            </w:r>
            <w:r w:rsidR="006D0EAC">
              <w:rPr>
                <w:noProof/>
                <w:webHidden/>
              </w:rPr>
              <w:instrText xml:space="preserve"> PAGEREF _Toc50728201 \h </w:instrText>
            </w:r>
            <w:r w:rsidR="006D0EAC">
              <w:rPr>
                <w:noProof/>
                <w:webHidden/>
              </w:rPr>
            </w:r>
            <w:r w:rsidR="006D0EAC">
              <w:rPr>
                <w:noProof/>
                <w:webHidden/>
              </w:rPr>
              <w:fldChar w:fldCharType="separate"/>
            </w:r>
            <w:r w:rsidR="006D0EAC">
              <w:rPr>
                <w:noProof/>
                <w:webHidden/>
              </w:rPr>
              <w:t>27</w:t>
            </w:r>
            <w:r w:rsidR="006D0EAC">
              <w:rPr>
                <w:noProof/>
                <w:webHidden/>
              </w:rPr>
              <w:fldChar w:fldCharType="end"/>
            </w:r>
          </w:hyperlink>
        </w:p>
        <w:p w14:paraId="1A1B1C95" w14:textId="6248EB1C" w:rsidR="00B81DEF" w:rsidRPr="008F31AC" w:rsidRDefault="001B1484" w:rsidP="0020153C">
          <w:pPr>
            <w:rPr>
              <w:rFonts w:ascii="Huawei Sans" w:eastAsia="方正兰亭黑简体" w:hAnsi="Huawei Sans" w:cs="Huawei Sans"/>
              <w:lang w:val="zh-CN"/>
            </w:rPr>
          </w:pPr>
          <w:r w:rsidRPr="008F31AC">
            <w:rPr>
              <w:rFonts w:ascii="Huawei Sans" w:eastAsia="方正兰亭黑简体" w:hAnsi="Huawei Sans" w:cs="Huawei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8F31AC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  <w:r w:rsidRPr="008F31AC">
        <w:rPr>
          <w:rFonts w:ascii="Huawei Sans" w:eastAsia="方正兰亭黑简体" w:hAnsi="Huawei Sans" w:cs="Huawei Sans"/>
          <w:lang w:val="zh-CN"/>
        </w:rPr>
        <w:br w:type="page"/>
      </w:r>
    </w:p>
    <w:p w14:paraId="03DD4D7F" w14:textId="77777777" w:rsidR="00771EFE" w:rsidRPr="008F31AC" w:rsidRDefault="00771EFE" w:rsidP="002076C1">
      <w:pPr>
        <w:pStyle w:val="64"/>
        <w:rPr>
          <w:rFonts w:cs="Huawei Sans"/>
        </w:rPr>
      </w:pPr>
      <w:bookmarkStart w:id="10" w:name="_Toc227138863"/>
      <w:bookmarkStart w:id="11" w:name="_Toc340473190"/>
      <w:bookmarkStart w:id="12" w:name="_Toc50728181"/>
      <w:bookmarkStart w:id="13" w:name="前言"/>
      <w:r w:rsidRPr="008F31AC">
        <w:rPr>
          <w:rFonts w:cs="Huawei Sans"/>
        </w:rPr>
        <w:lastRenderedPageBreak/>
        <w:t>前</w:t>
      </w:r>
      <w:r w:rsidRPr="008F31AC">
        <w:rPr>
          <w:rFonts w:cs="Huawei Sans"/>
        </w:rPr>
        <w:t xml:space="preserve">  </w:t>
      </w:r>
      <w:r w:rsidRPr="008F31AC">
        <w:rPr>
          <w:rFonts w:cs="Huawei Sans"/>
        </w:rPr>
        <w:t>言</w:t>
      </w:r>
      <w:bookmarkEnd w:id="10"/>
      <w:bookmarkEnd w:id="11"/>
      <w:bookmarkEnd w:id="12"/>
    </w:p>
    <w:bookmarkEnd w:id="13"/>
    <w:p w14:paraId="76D5F501" w14:textId="73C5C988" w:rsidR="008F31AC" w:rsidRPr="008F31AC" w:rsidRDefault="008F31AC" w:rsidP="002E6861">
      <w:pPr>
        <w:pStyle w:val="1e"/>
        <w:ind w:left="0" w:firstLine="420"/>
        <w:rPr>
          <w:rFonts w:cs="Huawei Sans"/>
        </w:rPr>
      </w:pPr>
      <w:r w:rsidRPr="008F31AC">
        <w:rPr>
          <w:rFonts w:cs="Huawei Sans"/>
        </w:rPr>
        <w:t>简介</w:t>
      </w:r>
    </w:p>
    <w:p w14:paraId="11CBBB4A" w14:textId="6347F3EB" w:rsidR="00E939CC" w:rsidRDefault="00E939CC" w:rsidP="002076C1">
      <w:pPr>
        <w:pStyle w:val="1e"/>
        <w:rPr>
          <w:rFonts w:cs="Huawei Sans"/>
        </w:rPr>
      </w:pPr>
      <w:r>
        <w:rPr>
          <w:rFonts w:cs="Huawei Sans" w:hint="eastAsia"/>
        </w:rPr>
        <w:t>本实验手册是《软件工程》课程材料《个人</w:t>
      </w:r>
      <w:r>
        <w:rPr>
          <w:rFonts w:cs="Huawei Sans" w:hint="eastAsia"/>
        </w:rPr>
        <w:t>Blog</w:t>
      </w:r>
      <w:r>
        <w:rPr>
          <w:rFonts w:cs="Huawei Sans" w:hint="eastAsia"/>
        </w:rPr>
        <w:t>系统</w:t>
      </w:r>
      <w:r>
        <w:rPr>
          <w:rFonts w:cs="Huawei Sans" w:hint="eastAsia"/>
        </w:rPr>
        <w:t>项目实践</w:t>
      </w:r>
      <w:r>
        <w:rPr>
          <w:rFonts w:cs="Huawei Sans" w:hint="eastAsia"/>
        </w:rPr>
        <w:t>》大作业参考手册，任课老师可将本手册作为实践大作业完成度参考</w:t>
      </w:r>
      <w:bookmarkStart w:id="14" w:name="_GoBack"/>
      <w:bookmarkEnd w:id="14"/>
      <w:r>
        <w:rPr>
          <w:rFonts w:cs="Huawei Sans" w:hint="eastAsia"/>
        </w:rPr>
        <w:t>。</w:t>
      </w:r>
    </w:p>
    <w:p w14:paraId="3047B39B" w14:textId="77777777" w:rsidR="00E939CC" w:rsidRDefault="00E939CC" w:rsidP="002076C1">
      <w:pPr>
        <w:pStyle w:val="1e"/>
        <w:rPr>
          <w:rFonts w:cs="Huawei Sans" w:hint="eastAsia"/>
        </w:rPr>
      </w:pPr>
    </w:p>
    <w:p w14:paraId="4ECBBF73" w14:textId="19FC78BB" w:rsidR="00771EFE" w:rsidRPr="008F31AC" w:rsidRDefault="002076C1" w:rsidP="002076C1">
      <w:pPr>
        <w:pStyle w:val="1e"/>
        <w:rPr>
          <w:rFonts w:cs="Huawei Sans"/>
          <w:sz w:val="24"/>
          <w:szCs w:val="24"/>
        </w:rPr>
      </w:pPr>
      <w:r w:rsidRPr="008F31AC">
        <w:rPr>
          <w:rFonts w:cs="Huawei Sans"/>
        </w:rPr>
        <w:t>本实验手册基于</w:t>
      </w:r>
      <w:r w:rsidR="008F31AC" w:rsidRPr="008F31AC">
        <w:rPr>
          <w:rFonts w:cs="Huawei Sans"/>
        </w:rPr>
        <w:t>华为云</w:t>
      </w:r>
      <w:proofErr w:type="spellStart"/>
      <w:r w:rsidR="008F31AC" w:rsidRPr="008F31AC">
        <w:rPr>
          <w:rFonts w:cs="Huawei Sans"/>
        </w:rPr>
        <w:t>DevCloud</w:t>
      </w:r>
      <w:proofErr w:type="spellEnd"/>
      <w:r w:rsidR="008F31AC" w:rsidRPr="008F31AC">
        <w:rPr>
          <w:rFonts w:cs="Huawei Sans"/>
        </w:rPr>
        <w:t>平台</w:t>
      </w:r>
      <w:r w:rsidR="009C3464" w:rsidRPr="009C3464">
        <w:rPr>
          <w:rFonts w:cs="Huawei Sans"/>
        </w:rPr>
        <w:t>https://www.huaweicloud.com/devcloud/</w:t>
      </w:r>
      <w:r w:rsidRPr="008F31AC">
        <w:rPr>
          <w:rFonts w:cs="Huawei Sans"/>
        </w:rPr>
        <w:t>，通过</w:t>
      </w:r>
      <w:r w:rsidR="008F31AC" w:rsidRPr="008F31AC">
        <w:rPr>
          <w:rFonts w:cs="Huawei Sans"/>
        </w:rPr>
        <w:t>对一个有趣的个人</w:t>
      </w:r>
      <w:proofErr w:type="gramStart"/>
      <w:r w:rsidR="008F31AC" w:rsidRPr="008F31AC">
        <w:rPr>
          <w:rFonts w:cs="Huawei Sans"/>
        </w:rPr>
        <w:t>独立博客</w:t>
      </w:r>
      <w:proofErr w:type="gramEnd"/>
      <w:r w:rsidR="008F31AC" w:rsidRPr="008F31AC">
        <w:rPr>
          <w:rFonts w:cs="Huawei Sans"/>
        </w:rPr>
        <w:t>开源软件项目的开发部署实践，让开发者进一步加深对课程介绍的敏捷的软件开发方法和</w:t>
      </w:r>
      <w:proofErr w:type="spellStart"/>
      <w:r w:rsidR="008F31AC" w:rsidRPr="008F31AC">
        <w:rPr>
          <w:rFonts w:cs="Huawei Sans"/>
        </w:rPr>
        <w:t>DevOps</w:t>
      </w:r>
      <w:proofErr w:type="spellEnd"/>
      <w:r w:rsidR="008F31AC" w:rsidRPr="008F31AC">
        <w:rPr>
          <w:rFonts w:cs="Huawei Sans"/>
        </w:rPr>
        <w:t>思想的理解。</w:t>
      </w:r>
    </w:p>
    <w:p w14:paraId="797C71A5" w14:textId="03B94D45" w:rsidR="00771EFE" w:rsidRPr="008F31AC" w:rsidRDefault="00771EFE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4"/>
          <w:szCs w:val="24"/>
        </w:rPr>
      </w:pPr>
    </w:p>
    <w:p w14:paraId="3620C319" w14:textId="77777777" w:rsidR="00771EFE" w:rsidRPr="008F31AC" w:rsidRDefault="00771EFE" w:rsidP="002E6861">
      <w:pPr>
        <w:pStyle w:val="1e"/>
        <w:ind w:left="0" w:firstLine="420"/>
        <w:rPr>
          <w:rFonts w:cs="Huawei Sans"/>
        </w:rPr>
      </w:pPr>
      <w:bookmarkStart w:id="15" w:name="_Toc10711"/>
      <w:r w:rsidRPr="008F31AC">
        <w:rPr>
          <w:rFonts w:cs="Huawei Sans"/>
        </w:rPr>
        <w:t>项目详情</w:t>
      </w:r>
      <w:bookmarkEnd w:id="15"/>
    </w:p>
    <w:p w14:paraId="21E96F2D" w14:textId="77777777" w:rsidR="00771EFE" w:rsidRPr="008F31AC" w:rsidRDefault="00771EFE" w:rsidP="008F31AC">
      <w:pPr>
        <w:pStyle w:val="1e"/>
        <w:rPr>
          <w:rFonts w:cs="Huawei Sans"/>
        </w:rPr>
      </w:pPr>
      <w:r w:rsidRPr="008F31AC">
        <w:rPr>
          <w:rFonts w:cs="Huawei Sans"/>
        </w:rPr>
        <w:t>项目名称：</w:t>
      </w:r>
      <w:r w:rsidRPr="008F31AC">
        <w:rPr>
          <w:rFonts w:cs="Huawei Sans"/>
        </w:rPr>
        <w:t>Halo</w:t>
      </w:r>
      <w:r w:rsidRPr="008F31AC">
        <w:rPr>
          <w:rFonts w:cs="Huawei Sans"/>
        </w:rPr>
        <w:t>个人</w:t>
      </w:r>
      <w:proofErr w:type="gramStart"/>
      <w:r w:rsidRPr="008F31AC">
        <w:rPr>
          <w:rFonts w:cs="Huawei Sans"/>
        </w:rPr>
        <w:t>独立博客</w:t>
      </w:r>
      <w:proofErr w:type="gramEnd"/>
      <w:r w:rsidRPr="008F31AC">
        <w:rPr>
          <w:rFonts w:cs="Huawei Sans"/>
        </w:rPr>
        <w:t>系统</w:t>
      </w:r>
    </w:p>
    <w:p w14:paraId="135AC3B4" w14:textId="77777777" w:rsidR="00771EFE" w:rsidRPr="008F31AC" w:rsidRDefault="00771EFE" w:rsidP="008F31AC">
      <w:pPr>
        <w:pStyle w:val="1e"/>
        <w:rPr>
          <w:rFonts w:cs="Huawei Sans"/>
        </w:rPr>
      </w:pPr>
      <w:r w:rsidRPr="008F31AC">
        <w:rPr>
          <w:rFonts w:cs="Huawei Sans"/>
        </w:rPr>
        <w:t>项目简介：</w:t>
      </w:r>
      <w:r w:rsidRPr="008F31AC">
        <w:rPr>
          <w:rFonts w:cs="Huawei Sans"/>
        </w:rPr>
        <w:t>“Halo</w:t>
      </w:r>
      <w:r w:rsidRPr="008F31AC">
        <w:rPr>
          <w:rFonts w:cs="Huawei Sans"/>
        </w:rPr>
        <w:t>个人独立博客系统</w:t>
      </w:r>
      <w:r w:rsidRPr="008F31AC">
        <w:rPr>
          <w:rFonts w:cs="Huawei Sans"/>
        </w:rPr>
        <w:t>”</w:t>
      </w:r>
      <w:r w:rsidRPr="008F31AC">
        <w:rPr>
          <w:rFonts w:cs="Huawei Sans"/>
        </w:rPr>
        <w:t>是一款现代化的个人</w:t>
      </w:r>
      <w:proofErr w:type="gramStart"/>
      <w:r w:rsidRPr="008F31AC">
        <w:rPr>
          <w:rFonts w:cs="Huawei Sans"/>
        </w:rPr>
        <w:t>独立博客</w:t>
      </w:r>
      <w:proofErr w:type="gramEnd"/>
      <w:r w:rsidRPr="008F31AC">
        <w:rPr>
          <w:rFonts w:cs="Huawei Sans"/>
        </w:rPr>
        <w:t>系统，具备多主题，附件管理，评论管理等多种功能。</w:t>
      </w:r>
    </w:p>
    <w:p w14:paraId="1C128644" w14:textId="77777777" w:rsidR="00771EFE" w:rsidRPr="008F31AC" w:rsidRDefault="00771EFE" w:rsidP="008F31AC">
      <w:pPr>
        <w:pStyle w:val="1e"/>
        <w:rPr>
          <w:rFonts w:cs="Huawei Sans"/>
        </w:rPr>
      </w:pPr>
      <w:r w:rsidRPr="008F31AC">
        <w:rPr>
          <w:rFonts w:cs="Huawei Sans"/>
        </w:rPr>
        <w:t>项目周期：</w:t>
      </w:r>
      <w:r w:rsidRPr="008F31AC">
        <w:rPr>
          <w:rFonts w:cs="Huawei Sans"/>
        </w:rPr>
        <w:t>4</w:t>
      </w:r>
      <w:r w:rsidRPr="008F31AC">
        <w:rPr>
          <w:rFonts w:cs="Huawei Sans"/>
        </w:rPr>
        <w:t>周（敏捷迭代开发）</w:t>
      </w:r>
    </w:p>
    <w:p w14:paraId="0DB5A92F" w14:textId="77777777" w:rsidR="00771EFE" w:rsidRPr="008F31AC" w:rsidRDefault="00771EFE" w:rsidP="008F31AC">
      <w:pPr>
        <w:pStyle w:val="1e"/>
        <w:rPr>
          <w:rFonts w:cs="Huawei Sans"/>
        </w:rPr>
      </w:pPr>
      <w:r w:rsidRPr="008F31AC">
        <w:rPr>
          <w:rFonts w:cs="Huawei Sans"/>
        </w:rPr>
        <w:t>构建环境：</w:t>
      </w:r>
      <w:r w:rsidRPr="008F31AC">
        <w:rPr>
          <w:rFonts w:cs="Huawei Sans"/>
        </w:rPr>
        <w:t>JDK1.8+Gradle_Wrapper</w:t>
      </w:r>
    </w:p>
    <w:p w14:paraId="0D2838AF" w14:textId="1813424F" w:rsidR="00771EFE" w:rsidRPr="008F31AC" w:rsidRDefault="00771EFE" w:rsidP="008F31AC">
      <w:pPr>
        <w:pStyle w:val="1e"/>
        <w:rPr>
          <w:rFonts w:cs="Huawei Sans"/>
        </w:rPr>
      </w:pPr>
      <w:r w:rsidRPr="008F31AC">
        <w:rPr>
          <w:rFonts w:cs="Huawei Sans"/>
        </w:rPr>
        <w:t>部署环境：</w:t>
      </w:r>
      <w:proofErr w:type="spellStart"/>
      <w:r w:rsidR="00621C8E">
        <w:rPr>
          <w:rFonts w:cs="Huawei Sans" w:hint="eastAsia"/>
        </w:rPr>
        <w:t>CentOS</w:t>
      </w:r>
      <w:proofErr w:type="spellEnd"/>
      <w:r w:rsidR="00621C8E">
        <w:rPr>
          <w:rFonts w:cs="Huawei Sans"/>
        </w:rPr>
        <w:t xml:space="preserve"> 7.6</w:t>
      </w:r>
    </w:p>
    <w:p w14:paraId="3D1C1E3B" w14:textId="18ACBF90" w:rsidR="00771EFE" w:rsidRDefault="00771EFE" w:rsidP="008F31AC">
      <w:pPr>
        <w:pStyle w:val="1e"/>
        <w:rPr>
          <w:rFonts w:cs="Huawei Sans"/>
        </w:rPr>
      </w:pPr>
      <w:r w:rsidRPr="008F31AC">
        <w:rPr>
          <w:rFonts w:cs="Huawei Sans"/>
        </w:rPr>
        <w:t xml:space="preserve"> </w:t>
      </w:r>
    </w:p>
    <w:p w14:paraId="108E07FA" w14:textId="32253A13" w:rsidR="00A86A0C" w:rsidRDefault="00A86A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cs="Huawei Sans"/>
        </w:rPr>
        <w:br w:type="page"/>
      </w:r>
    </w:p>
    <w:p w14:paraId="7AC09C70" w14:textId="77777777" w:rsidR="00771EFE" w:rsidRPr="008F31AC" w:rsidRDefault="00771EFE" w:rsidP="009C3464">
      <w:pPr>
        <w:pStyle w:val="1"/>
      </w:pPr>
      <w:bookmarkStart w:id="16" w:name="_Toc16015"/>
      <w:bookmarkStart w:id="17" w:name="_Toc50728182"/>
      <w:r w:rsidRPr="008F31AC">
        <w:lastRenderedPageBreak/>
        <w:t>项目管理</w:t>
      </w:r>
      <w:bookmarkEnd w:id="16"/>
      <w:bookmarkEnd w:id="17"/>
    </w:p>
    <w:p w14:paraId="4A3E812E" w14:textId="77777777" w:rsidR="00771EFE" w:rsidRPr="008F31AC" w:rsidRDefault="00771EFE" w:rsidP="0074134E">
      <w:pPr>
        <w:pStyle w:val="2"/>
      </w:pPr>
      <w:bookmarkStart w:id="18" w:name="_Toc9734"/>
      <w:bookmarkStart w:id="19" w:name="_Toc50728183"/>
      <w:r w:rsidRPr="008F31AC">
        <w:t>创建项目</w:t>
      </w:r>
      <w:bookmarkEnd w:id="18"/>
      <w:bookmarkEnd w:id="19"/>
    </w:p>
    <w:p w14:paraId="28B7CE42" w14:textId="64113616" w:rsidR="0074134E" w:rsidRDefault="00000B99" w:rsidP="00B74C90">
      <w:pPr>
        <w:pStyle w:val="30"/>
      </w:pPr>
      <w:r>
        <w:rPr>
          <w:rFonts w:hint="eastAsia"/>
        </w:rPr>
        <w:t xml:space="preserve"> </w:t>
      </w:r>
      <w:r w:rsidR="0074134E">
        <w:rPr>
          <w:rFonts w:hint="eastAsia"/>
        </w:rPr>
        <w:t>登录华为云</w:t>
      </w:r>
      <w:proofErr w:type="spellStart"/>
      <w:r w:rsidR="0074134E">
        <w:rPr>
          <w:rFonts w:hint="eastAsia"/>
        </w:rPr>
        <w:t>DevCloud</w:t>
      </w:r>
      <w:proofErr w:type="spellEnd"/>
      <w:r w:rsidR="0074134E">
        <w:rPr>
          <w:rFonts w:hint="eastAsia"/>
        </w:rPr>
        <w:t>平台</w:t>
      </w:r>
      <w:r w:rsidRPr="00000B99">
        <w:t>https://www.huaweicloud.com/devcloud/</w:t>
      </w:r>
      <w:r>
        <w:t>，</w:t>
      </w:r>
      <w:r w:rsidRPr="00000B99">
        <w:rPr>
          <w:rFonts w:cs="Huawei Sans" w:hint="eastAsia"/>
        </w:rPr>
        <w:t>选择区域为</w:t>
      </w:r>
      <w:r w:rsidRPr="00000B99">
        <w:rPr>
          <w:rFonts w:cs="Huawei Sans"/>
        </w:rPr>
        <w:t>“</w:t>
      </w:r>
      <w:r w:rsidRPr="00000B99">
        <w:rPr>
          <w:rFonts w:cs="Huawei Sans" w:hint="eastAsia"/>
        </w:rPr>
        <w:t>华北</w:t>
      </w:r>
      <w:r w:rsidRPr="00000B99">
        <w:rPr>
          <w:rFonts w:cs="Huawei Sans"/>
        </w:rPr>
        <w:t>-</w:t>
      </w:r>
      <w:r w:rsidRPr="00000B99">
        <w:rPr>
          <w:rFonts w:cs="Huawei Sans"/>
        </w:rPr>
        <w:t>北京四</w:t>
      </w:r>
      <w:r w:rsidRPr="00000B99">
        <w:rPr>
          <w:rFonts w:cs="Huawei Sans"/>
        </w:rPr>
        <w:t>”</w:t>
      </w:r>
      <w:r>
        <w:rPr>
          <w:rFonts w:cs="Huawei Sans"/>
        </w:rPr>
        <w:t>。</w:t>
      </w:r>
    </w:p>
    <w:p w14:paraId="2E70953E" w14:textId="43039F88" w:rsidR="0074134E" w:rsidRDefault="001274F4" w:rsidP="0074134E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0BFED7" wp14:editId="43A88303">
                <wp:simplePos x="0" y="0"/>
                <wp:positionH relativeFrom="column">
                  <wp:posOffset>1489099</wp:posOffset>
                </wp:positionH>
                <wp:positionV relativeFrom="paragraph">
                  <wp:posOffset>90018</wp:posOffset>
                </wp:positionV>
                <wp:extent cx="760781" cy="314553"/>
                <wp:effectExtent l="19050" t="19050" r="20320" b="285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3145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C1514" w14:textId="68C60A1F" w:rsidR="009B34ED" w:rsidRDefault="009B34ED" w:rsidP="001274F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BFED7" id="矩形 1" o:spid="_x0000_s1026" style="position:absolute;margin-left:117.25pt;margin-top:7.1pt;width:59.9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" filled="f" strokecolor="#c7000b" strokeweight="2.25pt">
                <v:textbox>
                  <w:txbxContent>
                    <w:p w14:paraId="409C1514" w14:textId="68C60A1F" w:rsidR="009B34ED" w:rsidRDefault="009B34ED" w:rsidP="001274F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4134E">
        <w:rPr>
          <w:noProof/>
        </w:rPr>
        <w:drawing>
          <wp:inline distT="0" distB="0" distL="0" distR="0" wp14:anchorId="4AEFF0E1" wp14:editId="10311C52">
            <wp:extent cx="6120130" cy="2677795"/>
            <wp:effectExtent l="19050" t="19050" r="13970" b="273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7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E8B5D" w14:textId="7126B70B" w:rsidR="00771EFE" w:rsidRDefault="00000B99" w:rsidP="00B74C90">
      <w:pPr>
        <w:pStyle w:val="30"/>
      </w:pPr>
      <w:r>
        <w:rPr>
          <w:rFonts w:hint="eastAsia"/>
        </w:rPr>
        <w:t xml:space="preserve"> </w:t>
      </w:r>
      <w:r w:rsidR="00771EFE" w:rsidRPr="008F31AC">
        <w:t>新建项目可以从两种（第三种为</w:t>
      </w:r>
      <w:proofErr w:type="spellStart"/>
      <w:r w:rsidR="00771EFE" w:rsidRPr="008F31AC">
        <w:t>DevOps</w:t>
      </w:r>
      <w:proofErr w:type="spellEnd"/>
      <w:r w:rsidR="00771EFE" w:rsidRPr="008F31AC">
        <w:t>样例项目）开发流程中进行选择：</w:t>
      </w:r>
      <w:r w:rsidR="00771EFE" w:rsidRPr="008F31AC">
        <w:t>Scrum</w:t>
      </w:r>
      <w:r w:rsidR="00771EFE" w:rsidRPr="008F31AC">
        <w:t>流程、看板流程。</w:t>
      </w:r>
      <w:r w:rsidR="00771EFE" w:rsidRPr="008F31AC">
        <w:t>Scrum</w:t>
      </w:r>
      <w:r w:rsidR="00771EFE" w:rsidRPr="008F31AC">
        <w:t>流程是标准的敏捷开发流程，工作项层级为传统的</w:t>
      </w:r>
      <w:r w:rsidR="00771EFE" w:rsidRPr="008F31AC">
        <w:t>Scrum</w:t>
      </w:r>
      <w:r w:rsidR="00771EFE" w:rsidRPr="008F31AC">
        <w:t>划分方法</w:t>
      </w:r>
      <w:r w:rsidR="00771EFE" w:rsidRPr="008F31AC">
        <w:t>Epic-&gt;Feature-&gt;Story-&gt;</w:t>
      </w:r>
      <w:proofErr w:type="spellStart"/>
      <w:r w:rsidR="00771EFE" w:rsidRPr="008F31AC">
        <w:t>Task&amp;Bug</w:t>
      </w:r>
      <w:proofErr w:type="spellEnd"/>
      <w:r w:rsidR="00771EFE" w:rsidRPr="008F31AC">
        <w:t>，本项目为了把项目需求层级划分的更清晰，选择</w:t>
      </w:r>
      <w:r w:rsidR="00771EFE" w:rsidRPr="008F31AC">
        <w:t>Scrum</w:t>
      </w:r>
      <w:r w:rsidR="00771EFE" w:rsidRPr="008F31AC">
        <w:t>流程。</w:t>
      </w:r>
    </w:p>
    <w:p w14:paraId="419FC0E4" w14:textId="45553445" w:rsidR="0074134E" w:rsidRDefault="001274F4" w:rsidP="00000B99">
      <w:pPr>
        <w:pStyle w:val="1e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C31A86" wp14:editId="321E19BC">
                <wp:simplePos x="0" y="0"/>
                <wp:positionH relativeFrom="column">
                  <wp:posOffset>1123340</wp:posOffset>
                </wp:positionH>
                <wp:positionV relativeFrom="paragraph">
                  <wp:posOffset>638937</wp:posOffset>
                </wp:positionV>
                <wp:extent cx="1287476" cy="855878"/>
                <wp:effectExtent l="19050" t="19050" r="27305" b="2095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476" cy="8558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F7118" w14:textId="77777777" w:rsidR="009B34ED" w:rsidRDefault="009B34ED" w:rsidP="001274F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31A86" id="矩形 6" o:spid="_x0000_s1027" style="position:absolute;margin-left:88.45pt;margin-top:50.3pt;width:101.4pt;height:6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" filled="f" strokecolor="#c7000b" strokeweight="2.25pt">
                <v:textbox>
                  <w:txbxContent>
                    <w:p w14:paraId="747F7118" w14:textId="77777777" w:rsidR="009B34ED" w:rsidRDefault="009B34ED" w:rsidP="001274F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00B99">
        <w:rPr>
          <w:noProof/>
        </w:rPr>
        <w:drawing>
          <wp:inline distT="0" distB="0" distL="0" distR="0" wp14:anchorId="7574CDC5" wp14:editId="7F58AE13">
            <wp:extent cx="6120130" cy="2776220"/>
            <wp:effectExtent l="19050" t="19050" r="13970" b="241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62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81B1E3" w14:textId="77777777" w:rsidR="004A5F98" w:rsidRPr="008F31AC" w:rsidRDefault="004A5F98" w:rsidP="004A5F98">
      <w:pPr>
        <w:pStyle w:val="2"/>
      </w:pPr>
      <w:bookmarkStart w:id="20" w:name="_Toc23486"/>
      <w:bookmarkStart w:id="21" w:name="_Toc50728184"/>
      <w:r w:rsidRPr="008F31AC">
        <w:t>梳理产品需求清单</w:t>
      </w:r>
      <w:bookmarkEnd w:id="20"/>
      <w:bookmarkEnd w:id="21"/>
    </w:p>
    <w:p w14:paraId="05921966" w14:textId="62C1835E" w:rsidR="004A5F98" w:rsidRPr="008F31AC" w:rsidRDefault="004A5F98" w:rsidP="004A5F98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8F31AC">
        <w:rPr>
          <w:rFonts w:ascii="Huawei Sans" w:eastAsia="方正兰亭黑简体" w:hAnsi="Huawei Sans" w:cs="Huawei Sans"/>
          <w:sz w:val="21"/>
        </w:rPr>
        <w:t>“</w:t>
      </w:r>
      <w:r w:rsidRPr="008F31AC">
        <w:rPr>
          <w:rFonts w:ascii="Huawei Sans" w:eastAsia="方正兰亭黑简体" w:hAnsi="Huawei Sans" w:cs="Huawei Sans"/>
          <w:sz w:val="21"/>
        </w:rPr>
        <w:t>规划</w:t>
      </w:r>
      <w:r w:rsidRPr="008F31AC">
        <w:rPr>
          <w:rFonts w:ascii="Huawei Sans" w:eastAsia="方正兰亭黑简体" w:hAnsi="Huawei Sans" w:cs="Huawei Sans"/>
          <w:sz w:val="21"/>
        </w:rPr>
        <w:t>”</w:t>
      </w:r>
      <w:r w:rsidRPr="008F31AC">
        <w:rPr>
          <w:rFonts w:ascii="Huawei Sans" w:eastAsia="方正兰亭黑简体" w:hAnsi="Huawei Sans" w:cs="Huawei Sans"/>
          <w:sz w:val="21"/>
        </w:rPr>
        <w:t>是以思维导图的形式将工作项的层级结构展示出来，更直观的看到父子关系，在</w:t>
      </w:r>
      <w:r w:rsidRPr="008F31AC">
        <w:rPr>
          <w:rFonts w:ascii="Huawei Sans" w:eastAsia="方正兰亭黑简体" w:hAnsi="Huawei Sans" w:cs="Huawei Sans"/>
          <w:sz w:val="21"/>
        </w:rPr>
        <w:t>“</w:t>
      </w:r>
      <w:r w:rsidRPr="008F31AC">
        <w:rPr>
          <w:rFonts w:ascii="Huawei Sans" w:eastAsia="方正兰亭黑简体" w:hAnsi="Huawei Sans" w:cs="Huawei Sans"/>
          <w:sz w:val="21"/>
        </w:rPr>
        <w:t>规划</w:t>
      </w:r>
      <w:r w:rsidRPr="008F31AC">
        <w:rPr>
          <w:rFonts w:ascii="Huawei Sans" w:eastAsia="方正兰亭黑简体" w:hAnsi="Huawei Sans" w:cs="Huawei Sans"/>
          <w:sz w:val="21"/>
        </w:rPr>
        <w:t>”</w:t>
      </w:r>
      <w:r w:rsidRPr="008F31AC">
        <w:rPr>
          <w:rFonts w:ascii="Huawei Sans" w:eastAsia="方正兰亭黑简体" w:hAnsi="Huawei Sans" w:cs="Huawei Sans"/>
          <w:sz w:val="21"/>
        </w:rPr>
        <w:t>中新建的</w:t>
      </w:r>
      <w:r>
        <w:rPr>
          <w:rFonts w:ascii="Huawei Sans" w:eastAsia="方正兰亭黑简体" w:hAnsi="Huawei Sans" w:cs="Huawei Sans" w:hint="eastAsia"/>
          <w:sz w:val="21"/>
        </w:rPr>
        <w:t>Story</w:t>
      </w:r>
      <w:r>
        <w:rPr>
          <w:rFonts w:ascii="Huawei Sans" w:eastAsia="方正兰亭黑简体" w:hAnsi="Huawei Sans" w:cs="Huawei Sans"/>
          <w:sz w:val="21"/>
        </w:rPr>
        <w:t xml:space="preserve"> (</w:t>
      </w:r>
      <w:r w:rsidRPr="008F31AC">
        <w:rPr>
          <w:rFonts w:ascii="Huawei Sans" w:eastAsia="方正兰亭黑简体" w:hAnsi="Huawei Sans" w:cs="Huawei Sans"/>
          <w:sz w:val="21"/>
        </w:rPr>
        <w:t>工作项</w:t>
      </w:r>
      <w:r>
        <w:rPr>
          <w:rFonts w:ascii="Huawei Sans" w:eastAsia="方正兰亭黑简体" w:hAnsi="Huawei Sans" w:cs="Huawei Sans" w:hint="eastAsia"/>
          <w:sz w:val="21"/>
        </w:rPr>
        <w:t>)</w:t>
      </w:r>
      <w:r>
        <w:rPr>
          <w:rFonts w:ascii="Huawei Sans" w:eastAsia="方正兰亭黑简体" w:hAnsi="Huawei Sans" w:cs="Huawei Sans"/>
          <w:sz w:val="21"/>
        </w:rPr>
        <w:t xml:space="preserve"> </w:t>
      </w:r>
      <w:r w:rsidRPr="008F31AC">
        <w:rPr>
          <w:rFonts w:ascii="Huawei Sans" w:eastAsia="方正兰亭黑简体" w:hAnsi="Huawei Sans" w:cs="Huawei Sans"/>
          <w:sz w:val="21"/>
        </w:rPr>
        <w:t>，会自动生成到后面的</w:t>
      </w:r>
      <w:r>
        <w:rPr>
          <w:rFonts w:ascii="Huawei Sans" w:eastAsia="方正兰亭黑简体" w:hAnsi="Huawei Sans" w:cs="Huawei Sans" w:hint="eastAsia"/>
          <w:sz w:val="21"/>
        </w:rPr>
        <w:t>工作项</w:t>
      </w:r>
      <w:r w:rsidRPr="008F31AC">
        <w:rPr>
          <w:rFonts w:ascii="Huawei Sans" w:eastAsia="方正兰亭黑简体" w:hAnsi="Huawei Sans" w:cs="Huawei Sans"/>
          <w:sz w:val="21"/>
        </w:rPr>
        <w:t>和迭代页面。在迭代开始前，</w:t>
      </w:r>
      <w:r w:rsidRPr="008F31AC">
        <w:rPr>
          <w:rFonts w:ascii="Huawei Sans" w:eastAsia="方正兰亭黑简体" w:hAnsi="Huawei Sans" w:cs="Huawei Sans"/>
          <w:sz w:val="21"/>
        </w:rPr>
        <w:t>Product Owner</w:t>
      </w:r>
      <w:r>
        <w:rPr>
          <w:rFonts w:ascii="Huawei Sans" w:eastAsia="方正兰亭黑简体" w:hAnsi="Huawei Sans" w:cs="Huawei Sans"/>
          <w:sz w:val="21"/>
        </w:rPr>
        <w:t xml:space="preserve"> (</w:t>
      </w:r>
      <w:r w:rsidRPr="008F31AC">
        <w:rPr>
          <w:rFonts w:ascii="Huawei Sans" w:eastAsia="方正兰亭黑简体" w:hAnsi="Huawei Sans" w:cs="Huawei Sans"/>
          <w:sz w:val="21"/>
        </w:rPr>
        <w:t>项目经理</w:t>
      </w:r>
      <w:r>
        <w:rPr>
          <w:rFonts w:ascii="Huawei Sans" w:eastAsia="方正兰亭黑简体" w:hAnsi="Huawei Sans" w:cs="Huawei Sans" w:hint="eastAsia"/>
          <w:sz w:val="21"/>
        </w:rPr>
        <w:t>)</w:t>
      </w:r>
      <w:r>
        <w:rPr>
          <w:rFonts w:ascii="Huawei Sans" w:eastAsia="方正兰亭黑简体" w:hAnsi="Huawei Sans" w:cs="Huawei Sans"/>
          <w:sz w:val="21"/>
        </w:rPr>
        <w:t xml:space="preserve"> </w:t>
      </w:r>
      <w:r w:rsidRPr="008F31AC">
        <w:rPr>
          <w:rFonts w:ascii="Huawei Sans" w:eastAsia="方正兰亭黑简体" w:hAnsi="Huawei Sans" w:cs="Huawei Sans"/>
          <w:sz w:val="21"/>
        </w:rPr>
        <w:t>将从客户获取的所有需求信息，逐一落实到项目规划中，分解细化，逐步形成</w:t>
      </w:r>
      <w:r>
        <w:rPr>
          <w:rFonts w:ascii="Huawei Sans" w:eastAsia="方正兰亭黑简体" w:hAnsi="Huawei Sans" w:cs="Huawei Sans"/>
          <w:sz w:val="21"/>
        </w:rPr>
        <w:t>S</w:t>
      </w:r>
      <w:r w:rsidRPr="008F31AC">
        <w:rPr>
          <w:rFonts w:ascii="Huawei Sans" w:eastAsia="方正兰亭黑简体" w:hAnsi="Huawei Sans" w:cs="Huawei Sans"/>
          <w:sz w:val="21"/>
        </w:rPr>
        <w:t>tory</w:t>
      </w:r>
      <w:r w:rsidR="00141A91">
        <w:rPr>
          <w:rFonts w:ascii="Huawei Sans" w:eastAsia="方正兰亭黑简体" w:hAnsi="Huawei Sans" w:cs="Huawei Sans"/>
          <w:sz w:val="21"/>
        </w:rPr>
        <w:t>。</w:t>
      </w:r>
    </w:p>
    <w:p w14:paraId="3E10930F" w14:textId="29523494" w:rsidR="00141A91" w:rsidRDefault="004A5F98" w:rsidP="00141A91">
      <w:pPr>
        <w:pStyle w:val="1e"/>
        <w:ind w:left="0"/>
      </w:pPr>
      <w:r>
        <w:rPr>
          <w:noProof/>
        </w:rPr>
        <w:drawing>
          <wp:inline distT="0" distB="0" distL="0" distR="0" wp14:anchorId="646D13E4" wp14:editId="2DFB185C">
            <wp:extent cx="6120130" cy="2856865"/>
            <wp:effectExtent l="19050" t="19050" r="13970" b="196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68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8C4B0" w14:textId="77777777" w:rsidR="00141A91" w:rsidRDefault="00141A91" w:rsidP="00141A91">
      <w:pPr>
        <w:pStyle w:val="2"/>
      </w:pPr>
      <w:bookmarkStart w:id="22" w:name="_Toc50728185"/>
      <w:r>
        <w:rPr>
          <w:rFonts w:hint="eastAsia"/>
        </w:rPr>
        <w:t>工作项</w:t>
      </w:r>
      <w:r>
        <w:t>管理</w:t>
      </w:r>
      <w:bookmarkEnd w:id="22"/>
    </w:p>
    <w:p w14:paraId="01A18E46" w14:textId="07803F02" w:rsidR="00141A91" w:rsidRDefault="00141A91" w:rsidP="00141A91">
      <w:pPr>
        <w:pStyle w:val="1e"/>
      </w:pPr>
      <w:r>
        <w:rPr>
          <w:rFonts w:hint="eastAsia"/>
        </w:rPr>
        <w:t>根据需求分析</w:t>
      </w:r>
      <w:r>
        <w:t>，</w:t>
      </w:r>
      <w:r>
        <w:rPr>
          <w:rFonts w:hint="eastAsia"/>
        </w:rPr>
        <w:t>设置各个</w:t>
      </w:r>
      <w:r>
        <w:t>Story</w:t>
      </w:r>
      <w:r>
        <w:rPr>
          <w:rFonts w:hint="eastAsia"/>
        </w:rPr>
        <w:t>的优先级。</w:t>
      </w:r>
      <w:r>
        <w:t>单击</w:t>
      </w:r>
      <w:r>
        <w:t>“</w:t>
      </w:r>
      <w:r>
        <w:t>工作</w:t>
      </w:r>
      <w:r>
        <w:t>&gt;</w:t>
      </w:r>
      <w:r>
        <w:t>工作项</w:t>
      </w:r>
      <w:r>
        <w:t>&gt;Backlog”</w:t>
      </w:r>
      <w:r>
        <w:t>，进入</w:t>
      </w:r>
      <w:r>
        <w:t>Backlog</w:t>
      </w:r>
      <w:r>
        <w:t>页面。单击</w:t>
      </w:r>
      <w:r>
        <w:t>Story</w:t>
      </w:r>
      <w:r>
        <w:t>名称编辑</w:t>
      </w:r>
      <w:r>
        <w:t>Story</w:t>
      </w:r>
      <w:r>
        <w:t>。</w:t>
      </w:r>
    </w:p>
    <w:p w14:paraId="34D99F6A" w14:textId="558F465F" w:rsidR="00141A91" w:rsidRDefault="00141A91" w:rsidP="00141A91">
      <w:pPr>
        <w:pStyle w:val="1e"/>
      </w:pPr>
      <w:r>
        <w:lastRenderedPageBreak/>
        <w:t>可输入用户故事描述信息、开始日期、结束日期、预计工时、优先级、重要程度字段信息。</w:t>
      </w:r>
      <w:r>
        <w:t xml:space="preserve"> </w:t>
      </w:r>
      <w:r>
        <w:t>可通过本地文件拖拽到</w:t>
      </w:r>
      <w:proofErr w:type="gramStart"/>
      <w:r>
        <w:t>“</w:t>
      </w:r>
      <w:proofErr w:type="gramEnd"/>
      <w:r>
        <w:t>附件</w:t>
      </w:r>
      <w:proofErr w:type="gramStart"/>
      <w:r>
        <w:t>“</w:t>
      </w:r>
      <w:proofErr w:type="gramEnd"/>
      <w:r>
        <w:t>框中，作为工作项的附件。完成编辑后，单击</w:t>
      </w:r>
      <w:proofErr w:type="gramStart"/>
      <w:r>
        <w:t>“</w:t>
      </w:r>
      <w:proofErr w:type="gramEnd"/>
      <w:r>
        <w:t>保存</w:t>
      </w:r>
      <w:r>
        <w:t>“</w:t>
      </w:r>
      <w:r>
        <w:t>。</w:t>
      </w:r>
    </w:p>
    <w:p w14:paraId="748B96A1" w14:textId="5CB98056" w:rsidR="00141A91" w:rsidRPr="004A5F98" w:rsidRDefault="001274F4" w:rsidP="00141A91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D3C7B" wp14:editId="76FAA55B">
                <wp:simplePos x="0" y="0"/>
                <wp:positionH relativeFrom="column">
                  <wp:posOffset>4605375</wp:posOffset>
                </wp:positionH>
                <wp:positionV relativeFrom="paragraph">
                  <wp:posOffset>2075409</wp:posOffset>
                </wp:positionV>
                <wp:extent cx="972921" cy="497433"/>
                <wp:effectExtent l="19050" t="19050" r="17780" b="1714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921" cy="4974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E15AA" w14:textId="77777777" w:rsidR="009B34ED" w:rsidRDefault="009B34ED" w:rsidP="001274F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D3C7B" id="矩形 29" o:spid="_x0000_s1028" style="position:absolute;margin-left:362.65pt;margin-top:163.4pt;width:76.6pt;height:39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" filled="f" strokecolor="#c7000b" strokeweight="2.25pt">
                <v:textbox>
                  <w:txbxContent>
                    <w:p w14:paraId="47CE15AA" w14:textId="77777777" w:rsidR="009B34ED" w:rsidRDefault="009B34ED" w:rsidP="001274F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41A91">
        <w:rPr>
          <w:noProof/>
        </w:rPr>
        <w:drawing>
          <wp:inline distT="0" distB="0" distL="0" distR="0" wp14:anchorId="16B526BF" wp14:editId="2C246F0F">
            <wp:extent cx="6120130" cy="3018155"/>
            <wp:effectExtent l="19050" t="19050" r="13970" b="1079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1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CD6F33" w14:textId="77777777" w:rsidR="00771EFE" w:rsidRPr="008F31AC" w:rsidRDefault="00771EFE" w:rsidP="00000B99">
      <w:pPr>
        <w:pStyle w:val="2"/>
      </w:pPr>
      <w:bookmarkStart w:id="23" w:name="_Toc4973"/>
      <w:bookmarkStart w:id="24" w:name="_Toc50728186"/>
      <w:r w:rsidRPr="008F31AC">
        <w:t>创建迭代</w:t>
      </w:r>
      <w:bookmarkEnd w:id="23"/>
      <w:bookmarkEnd w:id="24"/>
    </w:p>
    <w:p w14:paraId="0F2FC18F" w14:textId="77777777" w:rsidR="00771EFE" w:rsidRPr="008F31AC" w:rsidRDefault="00771EFE" w:rsidP="00000B99">
      <w:pPr>
        <w:pStyle w:val="1e"/>
      </w:pPr>
      <w:r w:rsidRPr="008F31AC">
        <w:t>本项目研发周期短，只有一次</w:t>
      </w:r>
      <w:r w:rsidRPr="008F31AC">
        <w:t>release</w:t>
      </w:r>
      <w:r w:rsidRPr="008F31AC">
        <w:t>，划分成四个迭代，迭代周期为一周。</w:t>
      </w:r>
    </w:p>
    <w:p w14:paraId="09FCABC6" w14:textId="5C5CE606" w:rsidR="00771EFE" w:rsidRPr="008F31AC" w:rsidRDefault="001274F4" w:rsidP="00141A91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F1647F" wp14:editId="7DE3FBBA">
                <wp:simplePos x="0" y="0"/>
                <wp:positionH relativeFrom="column">
                  <wp:posOffset>2235200</wp:posOffset>
                </wp:positionH>
                <wp:positionV relativeFrom="paragraph">
                  <wp:posOffset>1291285</wp:posOffset>
                </wp:positionV>
                <wp:extent cx="1806854" cy="168047"/>
                <wp:effectExtent l="19050" t="19050" r="22225" b="228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854" cy="1680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67D30" w14:textId="77777777" w:rsidR="009B34ED" w:rsidRDefault="009B34ED" w:rsidP="001274F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647F" id="矩形 33" o:spid="_x0000_s1029" style="position:absolute;margin-left:176pt;margin-top:101.7pt;width:142.25pt;height:1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" filled="f" strokecolor="#c7000b" strokeweight="2.25pt">
                <v:textbox>
                  <w:txbxContent>
                    <w:p w14:paraId="08A67D30" w14:textId="77777777" w:rsidR="009B34ED" w:rsidRDefault="009B34ED" w:rsidP="001274F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240447">
        <w:rPr>
          <w:noProof/>
        </w:rPr>
        <w:drawing>
          <wp:inline distT="0" distB="0" distL="0" distR="0" wp14:anchorId="6A69B427" wp14:editId="2F3437C1">
            <wp:extent cx="6120130" cy="2519680"/>
            <wp:effectExtent l="19050" t="19050" r="13970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968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8FB537" w14:textId="4EDD0823" w:rsidR="00771EFE" w:rsidRDefault="00771EFE" w:rsidP="00141A91">
      <w:pPr>
        <w:pStyle w:val="1e"/>
      </w:pPr>
      <w:r w:rsidRPr="008F31AC">
        <w:t>在迭代</w:t>
      </w:r>
      <w:r w:rsidRPr="008F31AC">
        <w:t>1</w:t>
      </w:r>
      <w:r w:rsidRPr="008F31AC">
        <w:t>开始前，在</w:t>
      </w:r>
      <w:r w:rsidRPr="008F31AC">
        <w:t>Backlog</w:t>
      </w:r>
      <w:r w:rsidRPr="008F31AC">
        <w:t>页面过滤出优先级</w:t>
      </w:r>
      <w:r w:rsidRPr="008F31AC">
        <w:t>“</w:t>
      </w:r>
      <w:r w:rsidRPr="008F31AC">
        <w:t>高</w:t>
      </w:r>
      <w:r w:rsidRPr="008F31AC">
        <w:t>”</w:t>
      </w:r>
      <w:r w:rsidRPr="008F31AC">
        <w:t>且重要程度为</w:t>
      </w:r>
      <w:r w:rsidRPr="008F31AC">
        <w:t>“</w:t>
      </w:r>
      <w:r w:rsidRPr="008F31AC">
        <w:t>关键</w:t>
      </w:r>
      <w:r w:rsidRPr="008F31AC">
        <w:t>”</w:t>
      </w:r>
      <w:r w:rsidRPr="008F31AC">
        <w:t>的工作项，评估可以工作量后，将</w:t>
      </w:r>
      <w:r w:rsidRPr="008F31AC">
        <w:t>story</w:t>
      </w:r>
      <w:r w:rsidRPr="008F31AC">
        <w:t>纳入迭代</w:t>
      </w:r>
      <w:r w:rsidRPr="008F31AC">
        <w:t>1</w:t>
      </w:r>
      <w:r w:rsidRPr="008F31AC">
        <w:t>，与开发人员进行需求澄清。其余迭代，均可根据组内实际情况，按照优先级从高到低，重要程度减弱的顺序进行开发。</w:t>
      </w:r>
    </w:p>
    <w:p w14:paraId="0E7A0A92" w14:textId="07C9133C" w:rsidR="00A86A0C" w:rsidRDefault="00A86A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5927C317" w14:textId="77777777" w:rsidR="00771EFE" w:rsidRPr="008F31AC" w:rsidRDefault="00771EFE" w:rsidP="00141A91">
      <w:pPr>
        <w:pStyle w:val="1"/>
      </w:pPr>
      <w:bookmarkStart w:id="25" w:name="_Toc25585"/>
      <w:bookmarkStart w:id="26" w:name="_Toc50728187"/>
      <w:r w:rsidRPr="008F31AC">
        <w:lastRenderedPageBreak/>
        <w:t>代码托管</w:t>
      </w:r>
      <w:bookmarkEnd w:id="25"/>
      <w:bookmarkEnd w:id="26"/>
    </w:p>
    <w:p w14:paraId="65742777" w14:textId="77777777" w:rsidR="00771EFE" w:rsidRPr="008F31AC" w:rsidRDefault="00771EFE" w:rsidP="0063393B">
      <w:pPr>
        <w:pStyle w:val="2"/>
      </w:pPr>
      <w:bookmarkStart w:id="27" w:name="_Toc7012"/>
      <w:bookmarkStart w:id="28" w:name="_Toc50728188"/>
      <w:r w:rsidRPr="008F31AC">
        <w:t>创建仓库</w:t>
      </w:r>
      <w:bookmarkEnd w:id="27"/>
      <w:bookmarkEnd w:id="28"/>
    </w:p>
    <w:p w14:paraId="341ADF77" w14:textId="0C09FF8E" w:rsidR="00771EFE" w:rsidRPr="008F31AC" w:rsidRDefault="00771EFE" w:rsidP="00B74C90">
      <w:pPr>
        <w:pStyle w:val="30"/>
      </w:pPr>
      <w:r w:rsidRPr="008F31AC">
        <w:t>新建代码仓库时，选择</w:t>
      </w:r>
      <w:r w:rsidRPr="008F31AC">
        <w:t>“</w:t>
      </w:r>
      <w:r w:rsidRPr="008F31AC">
        <w:t>模板新建</w:t>
      </w:r>
      <w:r w:rsidRPr="008F31AC">
        <w:t>”</w:t>
      </w:r>
      <w:r w:rsidR="007C19E1" w:rsidRPr="008F31AC">
        <w:t xml:space="preserve"> </w:t>
      </w:r>
    </w:p>
    <w:p w14:paraId="05FBACE7" w14:textId="4E90F55D" w:rsidR="00771EFE" w:rsidRDefault="001274F4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21C4A2" wp14:editId="14AA0F97">
                <wp:simplePos x="0" y="0"/>
                <wp:positionH relativeFrom="column">
                  <wp:posOffset>3581248</wp:posOffset>
                </wp:positionH>
                <wp:positionV relativeFrom="paragraph">
                  <wp:posOffset>487553</wp:posOffset>
                </wp:positionV>
                <wp:extent cx="599846" cy="709574"/>
                <wp:effectExtent l="19050" t="19050" r="10160" b="1460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7095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D10B9" w14:textId="77777777" w:rsidR="009B34ED" w:rsidRDefault="009B34ED" w:rsidP="001274F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1C4A2" id="矩形 36" o:spid="_x0000_s1030" style="position:absolute;margin-left:282pt;margin-top:38.4pt;width:47.25pt;height:5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" filled="f" strokecolor="#c7000b" strokeweight="2.25pt">
                <v:textbox>
                  <w:txbxContent>
                    <w:p w14:paraId="2E3D10B9" w14:textId="77777777" w:rsidR="009B34ED" w:rsidRDefault="009B34ED" w:rsidP="001274F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3393B">
        <w:rPr>
          <w:noProof/>
        </w:rPr>
        <w:drawing>
          <wp:inline distT="0" distB="0" distL="0" distR="0" wp14:anchorId="473D2C45" wp14:editId="4ABB0058">
            <wp:extent cx="6120130" cy="1378585"/>
            <wp:effectExtent l="19050" t="19050" r="13970" b="1206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85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9DAB2C" w14:textId="09D06E6E" w:rsidR="007C19E1" w:rsidRPr="008F31AC" w:rsidRDefault="007C19E1" w:rsidP="00B74C90">
      <w:pPr>
        <w:pStyle w:val="30"/>
      </w:pPr>
      <w:r w:rsidRPr="007C19E1">
        <w:rPr>
          <w:rFonts w:hint="eastAsia"/>
        </w:rPr>
        <w:t>在搜索框中输入“</w:t>
      </w:r>
      <w:r w:rsidRPr="007C19E1">
        <w:t>halo-blog”</w:t>
      </w:r>
      <w:r w:rsidRPr="007C19E1">
        <w:t>，即可查找到已经被公开为示例模板的</w:t>
      </w:r>
      <w:r w:rsidRPr="007C19E1">
        <w:t>Halo</w:t>
      </w:r>
      <w:r w:rsidRPr="007C19E1">
        <w:t>个人</w:t>
      </w:r>
      <w:proofErr w:type="gramStart"/>
      <w:r w:rsidRPr="007C19E1">
        <w:t>独立博客系统</w:t>
      </w:r>
      <w:proofErr w:type="gramEnd"/>
      <w:r w:rsidRPr="007C19E1">
        <w:t>代码，选择该模板。</w:t>
      </w:r>
    </w:p>
    <w:p w14:paraId="575E1C8D" w14:textId="40F6D7C1" w:rsidR="00771EFE" w:rsidRPr="008F31AC" w:rsidRDefault="001274F4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BFDBB5" wp14:editId="4D1B3D6B">
                <wp:simplePos x="0" y="0"/>
                <wp:positionH relativeFrom="column">
                  <wp:posOffset>1606143</wp:posOffset>
                </wp:positionH>
                <wp:positionV relativeFrom="paragraph">
                  <wp:posOffset>1258545</wp:posOffset>
                </wp:positionV>
                <wp:extent cx="1411833" cy="1038758"/>
                <wp:effectExtent l="19050" t="19050" r="1714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833" cy="10387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24C89B" w14:textId="77777777" w:rsidR="009B34ED" w:rsidRDefault="009B34ED" w:rsidP="001274F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FDBB5" id="矩形 37" o:spid="_x0000_s1031" style="position:absolute;margin-left:126.45pt;margin-top:99.1pt;width:111.15pt;height:81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" filled="f" strokecolor="#c7000b" strokeweight="2.25pt">
                <v:textbox>
                  <w:txbxContent>
                    <w:p w14:paraId="5B24C89B" w14:textId="77777777" w:rsidR="009B34ED" w:rsidRDefault="009B34ED" w:rsidP="001274F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C19E1">
        <w:rPr>
          <w:noProof/>
        </w:rPr>
        <w:drawing>
          <wp:inline distT="0" distB="0" distL="0" distR="0" wp14:anchorId="20665590" wp14:editId="28A83214">
            <wp:extent cx="6120130" cy="3025140"/>
            <wp:effectExtent l="19050" t="19050" r="13970" b="228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1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7A27F6" w14:textId="5BA75B0F" w:rsidR="00771EFE" w:rsidRPr="008F31AC" w:rsidRDefault="00771EFE" w:rsidP="00B74C90">
      <w:pPr>
        <w:pStyle w:val="30"/>
      </w:pPr>
      <w:r w:rsidRPr="008F31AC">
        <w:t>输入新的仓库名称（可以和模板仓库同名），即可创建代码仓</w:t>
      </w:r>
      <w:r w:rsidR="00C80A2C">
        <w:t>。</w:t>
      </w:r>
      <w:r w:rsidR="00C80A2C">
        <w:rPr>
          <w:rFonts w:hint="eastAsia"/>
        </w:rPr>
        <w:t>点击创建完成的代码仓库，可查看代码的架构。</w:t>
      </w:r>
    </w:p>
    <w:p w14:paraId="3A533719" w14:textId="3A328FC2" w:rsidR="00712834" w:rsidRDefault="001274F4" w:rsidP="00C80A2C">
      <w:pPr>
        <w:pStyle w:val="1e"/>
        <w:ind w:left="0"/>
        <w:rPr>
          <w:rFonts w:cs="Huawei Sans"/>
          <w:sz w:val="24"/>
          <w:szCs w:val="24"/>
        </w:rPr>
      </w:pPr>
      <w:bookmarkStart w:id="29" w:name="_Toc2807"/>
      <w:r>
        <w:rPr>
          <w:noProof/>
        </w:rPr>
        <w:lastRenderedPageBreak/>
        <w:drawing>
          <wp:inline distT="0" distB="0" distL="0" distR="0" wp14:anchorId="40C1D02E" wp14:editId="015EE43D">
            <wp:extent cx="6120130" cy="3155315"/>
            <wp:effectExtent l="19050" t="19050" r="13970" b="260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3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6FEAE0" w14:textId="77777777" w:rsidR="00A46B63" w:rsidRDefault="00A46B63" w:rsidP="00A46B63">
      <w:pPr>
        <w:pStyle w:val="2"/>
      </w:pPr>
      <w:bookmarkStart w:id="30" w:name="_Toc50728189"/>
      <w:bookmarkEnd w:id="29"/>
      <w:r>
        <w:rPr>
          <w:rFonts w:hint="eastAsia"/>
        </w:rPr>
        <w:t>分支合并</w:t>
      </w:r>
      <w:bookmarkEnd w:id="30"/>
    </w:p>
    <w:p w14:paraId="3735B7C7" w14:textId="5EDE7C1A" w:rsidR="002562F5" w:rsidRDefault="002562F5" w:rsidP="002562F5">
      <w:pPr>
        <w:pStyle w:val="2f2"/>
        <w:rPr>
          <w:lang w:eastAsia="zh-CN"/>
        </w:rPr>
      </w:pPr>
      <w:r>
        <w:rPr>
          <w:rFonts w:hint="eastAsia"/>
          <w:lang w:eastAsia="zh-CN"/>
        </w:rPr>
        <w:t>注：初次实验时，</w:t>
      </w:r>
      <w:r w:rsidR="001274F4">
        <w:rPr>
          <w:rFonts w:hint="eastAsia"/>
          <w:lang w:eastAsia="zh-CN"/>
        </w:rPr>
        <w:t>可以先略过</w:t>
      </w:r>
      <w:r>
        <w:rPr>
          <w:rFonts w:hint="eastAsia"/>
          <w:lang w:eastAsia="zh-CN"/>
        </w:rPr>
        <w:t>本节内容，完成后续章节对</w:t>
      </w:r>
      <w:r>
        <w:rPr>
          <w:rFonts w:hint="eastAsia"/>
          <w:lang w:eastAsia="zh-CN"/>
        </w:rPr>
        <w:t>blog</w:t>
      </w:r>
      <w:r>
        <w:rPr>
          <w:rFonts w:hint="eastAsia"/>
          <w:lang w:eastAsia="zh-CN"/>
        </w:rPr>
        <w:t>系统的构建部署实验步骤后，</w:t>
      </w:r>
      <w:r w:rsidR="001274F4">
        <w:rPr>
          <w:rFonts w:hint="eastAsia"/>
          <w:lang w:eastAsia="zh-CN"/>
        </w:rPr>
        <w:t>再</w:t>
      </w:r>
      <w:r>
        <w:rPr>
          <w:rFonts w:hint="eastAsia"/>
          <w:lang w:eastAsia="zh-CN"/>
        </w:rPr>
        <w:t>返回此节。通过对特定功能的修改进一步掌握</w:t>
      </w:r>
      <w:proofErr w:type="spellStart"/>
      <w:r>
        <w:rPr>
          <w:rFonts w:hint="eastAsia"/>
          <w:lang w:eastAsia="zh-CN"/>
        </w:rPr>
        <w:t>DevCloud</w:t>
      </w:r>
      <w:proofErr w:type="spellEnd"/>
      <w:r>
        <w:rPr>
          <w:rFonts w:hint="eastAsia"/>
          <w:lang w:eastAsia="zh-CN"/>
        </w:rPr>
        <w:t>在软件持续开发过程中的分支合并操作。</w:t>
      </w:r>
    </w:p>
    <w:p w14:paraId="22D8276F" w14:textId="77777777" w:rsidR="002562F5" w:rsidRPr="002562F5" w:rsidRDefault="002562F5" w:rsidP="00A46B63">
      <w:pPr>
        <w:pStyle w:val="1e"/>
      </w:pPr>
    </w:p>
    <w:p w14:paraId="0A08C87B" w14:textId="28928DBC" w:rsidR="0082716F" w:rsidRDefault="00A46B63" w:rsidP="00A46B63">
      <w:pPr>
        <w:pStyle w:val="1e"/>
      </w:pPr>
      <w:r>
        <w:rPr>
          <w:rFonts w:hint="eastAsia"/>
        </w:rPr>
        <w:t>为了保证项目的稳定运行，需要有一个稳定的持续可用的分支“</w:t>
      </w:r>
      <w:r>
        <w:t>Master”</w:t>
      </w:r>
      <w:r>
        <w:t>，所以后续不建议任何人直接在</w:t>
      </w:r>
      <w:r>
        <w:t>Master</w:t>
      </w:r>
      <w:r>
        <w:t>分支上进行代码开发。在后面的功能开发中统</w:t>
      </w:r>
      <w:proofErr w:type="gramStart"/>
      <w:r>
        <w:t>一</w:t>
      </w:r>
      <w:proofErr w:type="gramEnd"/>
      <w:r>
        <w:t>使用功能分支</w:t>
      </w:r>
      <w:r>
        <w:t>+</w:t>
      </w:r>
      <w:r>
        <w:t>合并请求的方式进行功能的开发与合并。</w:t>
      </w:r>
    </w:p>
    <w:p w14:paraId="119A1733" w14:textId="77777777" w:rsidR="00A46B63" w:rsidRPr="00A46B63" w:rsidRDefault="00A46B63" w:rsidP="00A46B63">
      <w:pPr>
        <w:topLinePunct w:val="0"/>
        <w:adjustRightInd/>
        <w:ind w:left="1021"/>
        <w:rPr>
          <w:rFonts w:ascii="Huawei Sans" w:eastAsia="方正兰亭黑简体" w:hAnsi="Huawei Sans"/>
          <w:sz w:val="21"/>
        </w:rPr>
      </w:pPr>
    </w:p>
    <w:p w14:paraId="6C3863F8" w14:textId="13619B5E" w:rsidR="004D6683" w:rsidRDefault="00A46B63" w:rsidP="00B74C90">
      <w:pPr>
        <w:pStyle w:val="30"/>
      </w:pPr>
      <w:r w:rsidRPr="00A46B63">
        <w:tab/>
      </w:r>
      <w:r w:rsidR="002562F5">
        <w:rPr>
          <w:rFonts w:hint="eastAsia"/>
        </w:rPr>
        <w:t>为需要修改</w:t>
      </w:r>
      <w:r w:rsidR="002562F5">
        <w:rPr>
          <w:rFonts w:hint="eastAsia"/>
        </w:rPr>
        <w:t xml:space="preserve"> (</w:t>
      </w:r>
      <w:r w:rsidR="002562F5">
        <w:rPr>
          <w:rFonts w:hint="eastAsia"/>
        </w:rPr>
        <w:t>或新增</w:t>
      </w:r>
      <w:r w:rsidR="002562F5">
        <w:t xml:space="preserve">) </w:t>
      </w:r>
      <w:r w:rsidR="002562F5">
        <w:rPr>
          <w:rFonts w:hint="eastAsia"/>
        </w:rPr>
        <w:t>的需求新建</w:t>
      </w:r>
      <w:proofErr w:type="gramStart"/>
      <w:r w:rsidR="002562F5">
        <w:t>”</w:t>
      </w:r>
      <w:proofErr w:type="gramEnd"/>
      <w:r w:rsidR="002562F5">
        <w:rPr>
          <w:rFonts w:hint="eastAsia"/>
        </w:rPr>
        <w:t>工作项</w:t>
      </w:r>
      <w:r w:rsidR="002562F5">
        <w:t xml:space="preserve">” </w:t>
      </w:r>
    </w:p>
    <w:p w14:paraId="628BAD91" w14:textId="7125372D" w:rsidR="004D6683" w:rsidRDefault="0030755B" w:rsidP="004D6683">
      <w:pPr>
        <w:pStyle w:val="1e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B9E0C6" wp14:editId="6ADAEA34">
                <wp:simplePos x="0" y="0"/>
                <wp:positionH relativeFrom="column">
                  <wp:posOffset>4356659</wp:posOffset>
                </wp:positionH>
                <wp:positionV relativeFrom="paragraph">
                  <wp:posOffset>1728902</wp:posOffset>
                </wp:positionV>
                <wp:extent cx="702259" cy="460857"/>
                <wp:effectExtent l="19050" t="19050" r="22225" b="158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4608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8D3A4" w14:textId="77777777" w:rsidR="009B34ED" w:rsidRDefault="009B34ED" w:rsidP="003075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9E0C6" id="矩形 56" o:spid="_x0000_s1032" style="position:absolute;margin-left:343.05pt;margin-top:136.15pt;width:55.3pt;height:3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" filled="f" strokecolor="#c7000b" strokeweight="2.25pt">
                <v:textbox>
                  <w:txbxContent>
                    <w:p w14:paraId="0DC8D3A4" w14:textId="77777777" w:rsidR="009B34ED" w:rsidRDefault="009B34ED" w:rsidP="003075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9659D1" wp14:editId="324EA2D0">
                <wp:simplePos x="0" y="0"/>
                <wp:positionH relativeFrom="column">
                  <wp:posOffset>443027</wp:posOffset>
                </wp:positionH>
                <wp:positionV relativeFrom="paragraph">
                  <wp:posOffset>1107110</wp:posOffset>
                </wp:positionV>
                <wp:extent cx="1353312" cy="555955"/>
                <wp:effectExtent l="19050" t="19050" r="18415" b="158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5559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2643F" w14:textId="77777777" w:rsidR="009B34ED" w:rsidRDefault="009B34ED" w:rsidP="003075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659D1" id="矩形 55" o:spid="_x0000_s1033" style="position:absolute;margin-left:34.9pt;margin-top:87.15pt;width:106.55pt;height:4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" filled="f" strokecolor="#c7000b" strokeweight="2.25pt">
                <v:textbox>
                  <w:txbxContent>
                    <w:p w14:paraId="5932643F" w14:textId="77777777" w:rsidR="009B34ED" w:rsidRDefault="009B34ED" w:rsidP="003075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712039" wp14:editId="508A0017">
                <wp:simplePos x="0" y="0"/>
                <wp:positionH relativeFrom="column">
                  <wp:posOffset>2827782</wp:posOffset>
                </wp:positionH>
                <wp:positionV relativeFrom="paragraph">
                  <wp:posOffset>221972</wp:posOffset>
                </wp:positionV>
                <wp:extent cx="234086" cy="124358"/>
                <wp:effectExtent l="19050" t="19050" r="1397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" cy="1243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3BC781" w14:textId="77777777" w:rsidR="009B34ED" w:rsidRDefault="009B34ED" w:rsidP="003075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12039" id="矩形 54" o:spid="_x0000_s1034" style="position:absolute;margin-left:222.65pt;margin-top:17.5pt;width:18.45pt;height: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" filled="f" strokecolor="#c7000b" strokeweight="2.25pt">
                <v:textbox>
                  <w:txbxContent>
                    <w:p w14:paraId="6B3BC781" w14:textId="77777777" w:rsidR="009B34ED" w:rsidRDefault="009B34ED" w:rsidP="003075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51A7E2" wp14:editId="3BC2A3BF">
                <wp:simplePos x="0" y="0"/>
                <wp:positionH relativeFrom="column">
                  <wp:posOffset>406451</wp:posOffset>
                </wp:positionH>
                <wp:positionV relativeFrom="paragraph">
                  <wp:posOffset>514580</wp:posOffset>
                </wp:positionV>
                <wp:extent cx="716889" cy="197510"/>
                <wp:effectExtent l="19050" t="19050" r="26670" b="1206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53F62" w14:textId="77777777" w:rsidR="009B34ED" w:rsidRDefault="009B34ED" w:rsidP="003075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1A7E2" id="矩形 52" o:spid="_x0000_s1035" style="position:absolute;margin-left:32pt;margin-top:40.5pt;width:56.45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" filled="f" strokecolor="#c7000b" strokeweight="2.25pt">
                <v:textbox>
                  <w:txbxContent>
                    <w:p w14:paraId="5C953F62" w14:textId="77777777" w:rsidR="009B34ED" w:rsidRDefault="009B34ED" w:rsidP="003075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D6683">
        <w:rPr>
          <w:noProof/>
        </w:rPr>
        <w:drawing>
          <wp:inline distT="0" distB="0" distL="0" distR="0" wp14:anchorId="13016473" wp14:editId="1D2D1E82">
            <wp:extent cx="6120130" cy="3025140"/>
            <wp:effectExtent l="19050" t="19050" r="13970" b="228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51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A3EAB6" w14:textId="6DAF624E" w:rsidR="007D32EC" w:rsidRDefault="007D32EC" w:rsidP="007D32EC">
      <w:pPr>
        <w:pStyle w:val="1e"/>
      </w:pPr>
      <w:r>
        <w:rPr>
          <w:rFonts w:hint="eastAsia"/>
        </w:rPr>
        <w:t>新工作</w:t>
      </w:r>
      <w:proofErr w:type="gramStart"/>
      <w:r>
        <w:rPr>
          <w:rFonts w:hint="eastAsia"/>
        </w:rPr>
        <w:t>项创建</w:t>
      </w:r>
      <w:proofErr w:type="gramEnd"/>
      <w:r>
        <w:rPr>
          <w:rFonts w:hint="eastAsia"/>
        </w:rPr>
        <w:t>完成</w:t>
      </w:r>
    </w:p>
    <w:p w14:paraId="646FF586" w14:textId="2B995BDD" w:rsidR="007D32EC" w:rsidRDefault="0030755B" w:rsidP="007D32EC">
      <w:pPr>
        <w:pStyle w:val="1e"/>
        <w:ind w:left="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65E568" wp14:editId="459AB13D">
                <wp:simplePos x="0" y="0"/>
                <wp:positionH relativeFrom="column">
                  <wp:posOffset>456895</wp:posOffset>
                </wp:positionH>
                <wp:positionV relativeFrom="paragraph">
                  <wp:posOffset>437515</wp:posOffset>
                </wp:positionV>
                <wp:extent cx="2977286" cy="241401"/>
                <wp:effectExtent l="19050" t="19050" r="13970" b="2540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7286" cy="2414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10E56" w14:textId="77777777" w:rsidR="009B34ED" w:rsidRDefault="009B34ED" w:rsidP="003075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5E568" id="矩形 57" o:spid="_x0000_s1036" style="position:absolute;left:0;text-align:left;margin-left:36pt;margin-top:34.45pt;width:234.45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" filled="f" strokecolor="#c7000b" strokeweight="2.25pt">
                <v:textbox>
                  <w:txbxContent>
                    <w:p w14:paraId="0ED10E56" w14:textId="77777777" w:rsidR="009B34ED" w:rsidRDefault="009B34ED" w:rsidP="003075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D32EC">
        <w:rPr>
          <w:noProof/>
        </w:rPr>
        <w:drawing>
          <wp:inline distT="0" distB="0" distL="0" distR="0" wp14:anchorId="372ABB63" wp14:editId="706C8902">
            <wp:extent cx="3881552" cy="1881965"/>
            <wp:effectExtent l="19050" t="19050" r="24130" b="234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305" cy="191142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FC0D9" w14:textId="39D7249A" w:rsidR="00A46B63" w:rsidRPr="00A46B63" w:rsidRDefault="007D32EC" w:rsidP="00B74C90">
      <w:pPr>
        <w:pStyle w:val="30"/>
      </w:pPr>
      <w:r>
        <w:rPr>
          <w:rFonts w:hint="eastAsia"/>
        </w:rPr>
        <w:t xml:space="preserve"> </w:t>
      </w:r>
      <w:r w:rsidR="00A46B63" w:rsidRPr="00A46B63">
        <w:t>将</w:t>
      </w:r>
      <w:r w:rsidR="00A46B63" w:rsidRPr="00A46B63">
        <w:t>master</w:t>
      </w:r>
      <w:r w:rsidR="00A46B63" w:rsidRPr="00A46B63">
        <w:t>分支设置为受保护分支。进入项目，单击页面上方导航</w:t>
      </w:r>
      <w:r w:rsidR="00A46B63" w:rsidRPr="00A46B63">
        <w:t>“</w:t>
      </w:r>
      <w:r w:rsidR="00A46B63" w:rsidRPr="00A46B63">
        <w:t>代码</w:t>
      </w:r>
      <w:r w:rsidR="00A46B63" w:rsidRPr="00A46B63">
        <w:t xml:space="preserve"> &gt; </w:t>
      </w:r>
      <w:r w:rsidR="00A46B63" w:rsidRPr="00A46B63">
        <w:t>代码托管</w:t>
      </w:r>
      <w:r w:rsidR="00A46B63" w:rsidRPr="00A46B63">
        <w:t>”</w:t>
      </w:r>
      <w:r w:rsidR="00A46B63" w:rsidRPr="00A46B63">
        <w:t>，进入代码托管服务。单击仓库名称，进入代码仓库。选择</w:t>
      </w:r>
      <w:r w:rsidR="00A46B63" w:rsidRPr="00A46B63">
        <w:t>“</w:t>
      </w:r>
      <w:r w:rsidR="00A46B63" w:rsidRPr="00A46B63">
        <w:t>设置</w:t>
      </w:r>
      <w:r w:rsidR="00A46B63" w:rsidRPr="00A46B63">
        <w:t>”</w:t>
      </w:r>
      <w:r w:rsidR="00A46B63" w:rsidRPr="00A46B63">
        <w:t>页签，在左侧导航中单击</w:t>
      </w:r>
      <w:r w:rsidR="00A46B63" w:rsidRPr="00A46B63">
        <w:t>“</w:t>
      </w:r>
      <w:r w:rsidR="00A46B63" w:rsidRPr="00A46B63">
        <w:t>仓库管理</w:t>
      </w:r>
      <w:r w:rsidR="00A46B63" w:rsidRPr="00A46B63">
        <w:t xml:space="preserve"> &gt; </w:t>
      </w:r>
      <w:r w:rsidR="00A46B63" w:rsidRPr="00A46B63">
        <w:t>保护分支管理</w:t>
      </w:r>
      <w:r w:rsidR="00A46B63" w:rsidRPr="00A46B63">
        <w:t>”</w:t>
      </w:r>
      <w:r w:rsidR="00A46B63" w:rsidRPr="00A46B63">
        <w:t>。</w:t>
      </w:r>
    </w:p>
    <w:p w14:paraId="72A60B30" w14:textId="1F13307E" w:rsidR="00A46B63" w:rsidRPr="00A46B63" w:rsidRDefault="00C627C8" w:rsidP="00A86A0C">
      <w:pPr>
        <w:topLinePunct w:val="0"/>
        <w:adjustRightInd/>
        <w:ind w:left="0"/>
        <w:rPr>
          <w:rFonts w:ascii="Huawei Sans" w:eastAsia="方正兰亭黑简体" w:hAnsi="Huawei San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C62327" wp14:editId="7833C7D8">
                <wp:simplePos x="0" y="0"/>
                <wp:positionH relativeFrom="column">
                  <wp:posOffset>5329555</wp:posOffset>
                </wp:positionH>
                <wp:positionV relativeFrom="paragraph">
                  <wp:posOffset>1041095</wp:posOffset>
                </wp:positionV>
                <wp:extent cx="570586" cy="153619"/>
                <wp:effectExtent l="19050" t="19050" r="20320" b="1841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8B46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2327" id="矩形 60" o:spid="_x0000_s1037" style="position:absolute;margin-left:419.65pt;margin-top:82pt;width:44.95pt;height:1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" filled="f" strokecolor="#c7000b" strokeweight="2.25pt">
                <v:textbox>
                  <w:txbxContent>
                    <w:p w14:paraId="7E208B46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7EC109" wp14:editId="688980D6">
                <wp:simplePos x="0" y="0"/>
                <wp:positionH relativeFrom="column">
                  <wp:posOffset>3215488</wp:posOffset>
                </wp:positionH>
                <wp:positionV relativeFrom="paragraph">
                  <wp:posOffset>821818</wp:posOffset>
                </wp:positionV>
                <wp:extent cx="190195" cy="109728"/>
                <wp:effectExtent l="19050" t="19050" r="19685" b="2413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95" cy="109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ED35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EC109" id="矩形 59" o:spid="_x0000_s1038" style="position:absolute;margin-left:253.2pt;margin-top:64.7pt;width:15pt;height:8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" filled="f" strokecolor="#c7000b" strokeweight="2.25pt">
                <v:textbox>
                  <w:txbxContent>
                    <w:p w14:paraId="2ED5ED35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E78911" wp14:editId="3E3805B3">
                <wp:simplePos x="0" y="0"/>
                <wp:positionH relativeFrom="column">
                  <wp:posOffset>289408</wp:posOffset>
                </wp:positionH>
                <wp:positionV relativeFrom="paragraph">
                  <wp:posOffset>2592095</wp:posOffset>
                </wp:positionV>
                <wp:extent cx="497433" cy="124359"/>
                <wp:effectExtent l="19050" t="19050" r="17145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3" cy="1243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98D3A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78911" id="矩形 58" o:spid="_x0000_s1039" style="position:absolute;margin-left:22.8pt;margin-top:204.1pt;width:39.15pt;height:9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" filled="f" strokecolor="#c7000b" strokeweight="2.25pt">
                <v:textbox>
                  <w:txbxContent>
                    <w:p w14:paraId="2F298D3A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46B63">
        <w:rPr>
          <w:noProof/>
        </w:rPr>
        <w:drawing>
          <wp:inline distT="0" distB="0" distL="0" distR="0" wp14:anchorId="10F6BD85" wp14:editId="198BE449">
            <wp:extent cx="6120130" cy="2945130"/>
            <wp:effectExtent l="19050" t="19050" r="13970" b="266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081FC7" w14:textId="77777777" w:rsidR="00A46B63" w:rsidRPr="00A46B63" w:rsidRDefault="00A46B63" w:rsidP="00B74C90">
      <w:pPr>
        <w:pStyle w:val="30"/>
      </w:pPr>
      <w:r w:rsidRPr="00A46B63">
        <w:t>单击</w:t>
      </w:r>
      <w:r w:rsidRPr="00A46B63">
        <w:t>“</w:t>
      </w:r>
      <w:r w:rsidRPr="00A46B63">
        <w:t>新建分支保护</w:t>
      </w:r>
      <w:r w:rsidRPr="00A46B63">
        <w:t>”</w:t>
      </w:r>
      <w:r w:rsidRPr="00A46B63">
        <w:t>，根据需要在弹框中选择配置，单击</w:t>
      </w:r>
      <w:r w:rsidRPr="00A46B63">
        <w:t>“</w:t>
      </w:r>
      <w:r w:rsidRPr="00A46B63">
        <w:t>确定</w:t>
      </w:r>
      <w:r w:rsidRPr="00A46B63">
        <w:t>”</w:t>
      </w:r>
      <w:r w:rsidRPr="00A46B63">
        <w:t>保存。</w:t>
      </w:r>
    </w:p>
    <w:p w14:paraId="3DB81280" w14:textId="77777777" w:rsidR="00A46B63" w:rsidRPr="00A46B63" w:rsidRDefault="00A46B63" w:rsidP="00A46B63">
      <w:pPr>
        <w:topLinePunct w:val="0"/>
        <w:adjustRightInd/>
        <w:ind w:left="1021"/>
        <w:rPr>
          <w:rFonts w:ascii="Huawei Sans" w:eastAsia="方正兰亭黑简体" w:hAnsi="Huawei Sans"/>
          <w:sz w:val="21"/>
        </w:rPr>
      </w:pPr>
      <w:r w:rsidRPr="00A46B63">
        <w:rPr>
          <w:rFonts w:ascii="Huawei Sans" w:eastAsia="方正兰亭黑简体" w:hAnsi="Huawei Sans"/>
          <w:noProof/>
          <w:sz w:val="21"/>
        </w:rPr>
        <w:drawing>
          <wp:inline distT="0" distB="0" distL="0" distR="0" wp14:anchorId="38B6EDCD" wp14:editId="7E5B35F8">
            <wp:extent cx="4113432" cy="2880000"/>
            <wp:effectExtent l="19050" t="19050" r="2095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3432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A7FFB" w14:textId="77777777" w:rsidR="00A46B63" w:rsidRPr="00A46B63" w:rsidRDefault="00A46B63" w:rsidP="00B74C90">
      <w:pPr>
        <w:pStyle w:val="30"/>
      </w:pPr>
      <w:r w:rsidRPr="00A46B63">
        <w:tab/>
      </w:r>
      <w:r w:rsidRPr="00A46B63">
        <w:t>管理分支合并策略。进入代码仓库，选择</w:t>
      </w:r>
      <w:r w:rsidRPr="00A46B63">
        <w:t>“</w:t>
      </w:r>
      <w:r w:rsidRPr="00A46B63">
        <w:t>设置</w:t>
      </w:r>
      <w:r w:rsidRPr="00A46B63">
        <w:t>”</w:t>
      </w:r>
      <w:r w:rsidRPr="00A46B63">
        <w:t>页签，在左侧导航中单击</w:t>
      </w:r>
      <w:r w:rsidRPr="00A46B63">
        <w:t>“</w:t>
      </w:r>
      <w:r w:rsidRPr="00A46B63">
        <w:t>基础设置</w:t>
      </w:r>
      <w:r w:rsidRPr="00A46B63">
        <w:t xml:space="preserve"> &gt; </w:t>
      </w:r>
      <w:r w:rsidRPr="00A46B63">
        <w:t>合并请求设置</w:t>
      </w:r>
      <w:r w:rsidRPr="00A46B63">
        <w:t>”</w:t>
      </w:r>
      <w:r w:rsidRPr="00A46B63">
        <w:t>。选择允许分支合并的最低评分，单击</w:t>
      </w:r>
      <w:r w:rsidRPr="00A46B63">
        <w:t>“</w:t>
      </w:r>
      <w:r w:rsidRPr="00A46B63">
        <w:t>确认</w:t>
      </w:r>
      <w:r w:rsidRPr="00A46B63">
        <w:t>”</w:t>
      </w:r>
      <w:r w:rsidRPr="00A46B63">
        <w:t>保存。可以设置为</w:t>
      </w:r>
      <w:r w:rsidRPr="00A46B63">
        <w:t>“0”</w:t>
      </w:r>
      <w:r w:rsidRPr="00A46B63">
        <w:t>。</w:t>
      </w:r>
    </w:p>
    <w:p w14:paraId="7CFCA4F5" w14:textId="16C4029E" w:rsidR="00A46B63" w:rsidRPr="00A46B63" w:rsidRDefault="00C627C8" w:rsidP="00A86A0C">
      <w:pPr>
        <w:topLinePunct w:val="0"/>
        <w:adjustRightInd/>
        <w:ind w:left="0"/>
        <w:rPr>
          <w:rFonts w:ascii="Huawei Sans" w:eastAsia="方正兰亭黑简体" w:hAnsi="Huawei San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A53279" wp14:editId="400C2364">
                <wp:simplePos x="0" y="0"/>
                <wp:positionH relativeFrom="column">
                  <wp:posOffset>443027</wp:posOffset>
                </wp:positionH>
                <wp:positionV relativeFrom="paragraph">
                  <wp:posOffset>2101977</wp:posOffset>
                </wp:positionV>
                <wp:extent cx="753465" cy="197510"/>
                <wp:effectExtent l="19050" t="19050" r="27940" b="1206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65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6A878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53279" id="矩形 61" o:spid="_x0000_s1040" style="position:absolute;margin-left:34.9pt;margin-top:165.5pt;width:59.35pt;height:15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" filled="f" strokecolor="#c7000b" strokeweight="2.25pt">
                <v:textbox>
                  <w:txbxContent>
                    <w:p w14:paraId="7586A878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653FD">
        <w:rPr>
          <w:noProof/>
        </w:rPr>
        <w:drawing>
          <wp:inline distT="0" distB="0" distL="0" distR="0" wp14:anchorId="1F4BBD0F" wp14:editId="7F6063AD">
            <wp:extent cx="6120130" cy="4320540"/>
            <wp:effectExtent l="19050" t="19050" r="13970" b="228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05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24D9F" w14:textId="37490C9B" w:rsidR="00A46B63" w:rsidRPr="00B74C90" w:rsidRDefault="00A46B63" w:rsidP="00B74C90">
      <w:pPr>
        <w:pStyle w:val="30"/>
      </w:pPr>
      <w:r w:rsidRPr="00B74C90">
        <w:tab/>
      </w:r>
      <w:r w:rsidRPr="00B74C90">
        <w:t>创建分支并进行新功能开发。进入代码仓库。选择</w:t>
      </w:r>
      <w:r w:rsidRPr="00B74C90">
        <w:t>“</w:t>
      </w:r>
      <w:r w:rsidRPr="00B74C90">
        <w:t>分支</w:t>
      </w:r>
      <w:r w:rsidRPr="00B74C90">
        <w:t>”</w:t>
      </w:r>
      <w:r w:rsidRPr="00B74C90">
        <w:t>页签，单击新建分支，在弹框中输入分支名称</w:t>
      </w:r>
      <w:r w:rsidRPr="00B74C90">
        <w:t>“feature+</w:t>
      </w:r>
      <w:r w:rsidRPr="00B74C90">
        <w:t>工作项编号</w:t>
      </w:r>
      <w:r w:rsidRPr="00B74C90">
        <w:t>”</w:t>
      </w:r>
      <w:r w:rsidRPr="00B74C90">
        <w:t>命名分支，单击</w:t>
      </w:r>
      <w:r w:rsidRPr="00B74C90">
        <w:t>“</w:t>
      </w:r>
      <w:r w:rsidRPr="00B74C90">
        <w:t>确定</w:t>
      </w:r>
      <w:r w:rsidRPr="00B74C90">
        <w:t>”</w:t>
      </w:r>
      <w:r w:rsidRPr="00B74C90">
        <w:t>保存。</w:t>
      </w:r>
    </w:p>
    <w:p w14:paraId="7C5B4EBB" w14:textId="015AC0F2" w:rsidR="007D32EC" w:rsidRPr="00A46B63" w:rsidRDefault="00C627C8" w:rsidP="007D32EC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A8AC27" wp14:editId="1FD18CEC">
                <wp:simplePos x="0" y="0"/>
                <wp:positionH relativeFrom="column">
                  <wp:posOffset>2432380</wp:posOffset>
                </wp:positionH>
                <wp:positionV relativeFrom="paragraph">
                  <wp:posOffset>1478280</wp:posOffset>
                </wp:positionV>
                <wp:extent cx="482803" cy="153619"/>
                <wp:effectExtent l="19050" t="19050" r="12700" b="1841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803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7DE2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8AC27" id="矩形 62" o:spid="_x0000_s1041" style="position:absolute;margin-left:191.55pt;margin-top:116.4pt;width:38pt;height:12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" filled="f" strokecolor="#c7000b" strokeweight="2.25pt">
                <v:textbox>
                  <w:txbxContent>
                    <w:p w14:paraId="2CB67DE2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2562F5">
        <w:rPr>
          <w:noProof/>
        </w:rPr>
        <w:drawing>
          <wp:inline distT="0" distB="0" distL="0" distR="0" wp14:anchorId="4AD75BEF" wp14:editId="3905972C">
            <wp:extent cx="6120130" cy="2275205"/>
            <wp:effectExtent l="19050" t="19050" r="13970" b="10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52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E8AB53" w14:textId="77777777" w:rsidR="00A46B63" w:rsidRDefault="00A46B63" w:rsidP="00B74C90">
      <w:pPr>
        <w:pStyle w:val="30"/>
      </w:pPr>
      <w:r w:rsidRPr="00A46B63">
        <w:tab/>
      </w:r>
      <w:r w:rsidRPr="007D32EC">
        <w:t>用</w:t>
      </w:r>
      <w:proofErr w:type="spellStart"/>
      <w:r w:rsidRPr="007D32EC">
        <w:t>CloudIDE</w:t>
      </w:r>
      <w:proofErr w:type="spellEnd"/>
      <w:r w:rsidRPr="007D32EC">
        <w:t>打开代码仓库，单击页面左下角分支名称，在页面上方的下拉列表中选择刚刚创建分支。</w:t>
      </w:r>
    </w:p>
    <w:p w14:paraId="63028E5A" w14:textId="741BF467" w:rsidR="00E3450A" w:rsidRPr="007D32EC" w:rsidRDefault="00C627C8" w:rsidP="00B74C90">
      <w:pPr>
        <w:pStyle w:val="1e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02AEF8" wp14:editId="5CF03B67">
                <wp:simplePos x="0" y="0"/>
                <wp:positionH relativeFrom="column">
                  <wp:posOffset>5197475</wp:posOffset>
                </wp:positionH>
                <wp:positionV relativeFrom="paragraph">
                  <wp:posOffset>484810</wp:posOffset>
                </wp:positionV>
                <wp:extent cx="585216" cy="153289"/>
                <wp:effectExtent l="19050" t="19050" r="24765" b="1841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532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80B42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AEF8" id="矩形 63" o:spid="_x0000_s1042" style="position:absolute;margin-left:409.25pt;margin-top:38.15pt;width:46.1pt;height:12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" filled="f" strokecolor="#c7000b" strokeweight="2.25pt">
                <v:textbox>
                  <w:txbxContent>
                    <w:p w14:paraId="45180B42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4C90">
        <w:rPr>
          <w:noProof/>
        </w:rPr>
        <w:drawing>
          <wp:inline distT="0" distB="0" distL="0" distR="0" wp14:anchorId="027154A3" wp14:editId="134A705B">
            <wp:extent cx="6120130" cy="2265680"/>
            <wp:effectExtent l="19050" t="19050" r="1397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68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016278" w14:textId="18B8D90D" w:rsidR="00A46B63" w:rsidRPr="00A46B63" w:rsidRDefault="00C627C8" w:rsidP="00B74C90">
      <w:pPr>
        <w:topLinePunct w:val="0"/>
        <w:adjustRightInd/>
        <w:ind w:left="0"/>
        <w:rPr>
          <w:rFonts w:ascii="Huawei Sans" w:eastAsia="方正兰亭黑简体" w:hAnsi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08B470" wp14:editId="002D4025">
                <wp:simplePos x="0" y="0"/>
                <wp:positionH relativeFrom="column">
                  <wp:posOffset>25730</wp:posOffset>
                </wp:positionH>
                <wp:positionV relativeFrom="paragraph">
                  <wp:posOffset>3710305</wp:posOffset>
                </wp:positionV>
                <wp:extent cx="395021" cy="122631"/>
                <wp:effectExtent l="19050" t="19050" r="24130" b="10795"/>
                <wp:wrapNone/>
                <wp:docPr id="43073" name="矩形 43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122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46DA2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8B470" id="矩形 43073" o:spid="_x0000_s1043" style="position:absolute;margin-left:2.05pt;margin-top:292.15pt;width:31.1pt;height:9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" filled="f" strokecolor="#c7000b" strokeweight="2.25pt">
                <v:textbox>
                  <w:txbxContent>
                    <w:p w14:paraId="3BE46DA2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A15993" wp14:editId="0F72B117">
                <wp:simplePos x="0" y="0"/>
                <wp:positionH relativeFrom="column">
                  <wp:posOffset>2286000</wp:posOffset>
                </wp:positionH>
                <wp:positionV relativeFrom="paragraph">
                  <wp:posOffset>396545</wp:posOffset>
                </wp:positionV>
                <wp:extent cx="753466" cy="65659"/>
                <wp:effectExtent l="19050" t="19050" r="27940" b="10795"/>
                <wp:wrapNone/>
                <wp:docPr id="43072" name="矩形 43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66" cy="656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3BFE7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5993" id="矩形 43072" o:spid="_x0000_s1044" style="position:absolute;margin-left:180pt;margin-top:31.2pt;width:59.35pt;height:5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" filled="f" strokecolor="#c7000b" strokeweight="2.25pt">
                <v:textbox>
                  <w:txbxContent>
                    <w:p w14:paraId="0723BFE7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D7B8E">
        <w:rPr>
          <w:noProof/>
        </w:rPr>
        <w:drawing>
          <wp:inline distT="0" distB="0" distL="0" distR="0" wp14:anchorId="33B9B1B2" wp14:editId="13660D30">
            <wp:extent cx="6120130" cy="3787775"/>
            <wp:effectExtent l="19050" t="19050" r="13970" b="222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7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2B9533" w14:textId="211E0BD6" w:rsidR="00A46B63" w:rsidRPr="00A46B63" w:rsidRDefault="002562F5" w:rsidP="002562F5">
      <w:pPr>
        <w:pStyle w:val="30"/>
      </w:pPr>
      <w:r>
        <w:rPr>
          <w:rFonts w:hint="eastAsia"/>
        </w:rPr>
        <w:t xml:space="preserve"> </w:t>
      </w:r>
      <w:r w:rsidR="00A46B63" w:rsidRPr="00A46B63">
        <w:t>打开文件</w:t>
      </w:r>
      <w:r w:rsidR="00A46B63" w:rsidRPr="00A46B63">
        <w:t>“</w:t>
      </w:r>
      <w:r w:rsidR="00B74C90" w:rsidRPr="00B74C90">
        <w:t>./src/main/java/run/halo/app/model/properties/AttachmentProperties.java</w:t>
      </w:r>
      <w:r w:rsidR="00A46B63" w:rsidRPr="00A46B63">
        <w:t>”</w:t>
      </w:r>
      <w:r w:rsidR="00A46B63" w:rsidRPr="00A46B63">
        <w:t>，</w:t>
      </w:r>
      <w:r w:rsidR="002B346D">
        <w:rPr>
          <w:rFonts w:hint="eastAsia"/>
        </w:rPr>
        <w:t>修改默认显示的上传附件数量为</w:t>
      </w:r>
      <w:r w:rsidR="002B346D">
        <w:rPr>
          <w:rFonts w:hint="eastAsia"/>
        </w:rPr>
        <w:t>30</w:t>
      </w:r>
      <w:r w:rsidR="00A46B63" w:rsidRPr="00A46B63">
        <w:t>。</w:t>
      </w:r>
    </w:p>
    <w:p w14:paraId="6FA7F34A" w14:textId="25B8418A" w:rsidR="00A46B63" w:rsidRDefault="002B346D" w:rsidP="00A46B63">
      <w:pPr>
        <w:topLinePunct w:val="0"/>
        <w:adjustRightInd/>
        <w:ind w:left="1021"/>
        <w:rPr>
          <w:rFonts w:ascii="Huawei Sans" w:eastAsia="方正兰亭黑简体" w:hAnsi="Huawei Sans" w:cs="Huawei Sans"/>
          <w:noProof/>
          <w:sz w:val="21"/>
        </w:rPr>
      </w:pPr>
      <w:r w:rsidRPr="002B346D">
        <w:rPr>
          <w:rFonts w:ascii="Huawei Sans" w:eastAsia="方正兰亭黑简体" w:hAnsi="Huawei Sans" w:cs="Courier New"/>
          <w:sz w:val="18"/>
          <w:szCs w:val="18"/>
        </w:rPr>
        <w:t>UPLOAD_MAX_PARALLEL_</w:t>
      </w:r>
      <w:proofErr w:type="gramStart"/>
      <w:r w:rsidRPr="002B346D">
        <w:rPr>
          <w:rFonts w:ascii="Huawei Sans" w:eastAsia="方正兰亭黑简体" w:hAnsi="Huawei Sans" w:cs="Courier New"/>
          <w:sz w:val="18"/>
          <w:szCs w:val="18"/>
        </w:rPr>
        <w:t>UPLOADS(</w:t>
      </w:r>
      <w:proofErr w:type="gramEnd"/>
      <w:r w:rsidRPr="002B346D">
        <w:rPr>
          <w:rFonts w:ascii="Huawei Sans" w:eastAsia="方正兰亭黑简体" w:hAnsi="Huawei Sans" w:cs="Courier New"/>
          <w:sz w:val="18"/>
          <w:szCs w:val="18"/>
        </w:rPr>
        <w:t xml:space="preserve">"attachment_upload_max_parallel_uploads", </w:t>
      </w:r>
      <w:proofErr w:type="spellStart"/>
      <w:r w:rsidRPr="002B346D">
        <w:rPr>
          <w:rFonts w:ascii="Huawei Sans" w:eastAsia="方正兰亭黑简体" w:hAnsi="Huawei Sans" w:cs="Courier New"/>
          <w:sz w:val="18"/>
          <w:szCs w:val="18"/>
        </w:rPr>
        <w:t>Integer.class</w:t>
      </w:r>
      <w:proofErr w:type="spellEnd"/>
      <w:r w:rsidRPr="002B346D">
        <w:rPr>
          <w:rFonts w:ascii="Huawei Sans" w:eastAsia="方正兰亭黑简体" w:hAnsi="Huawei Sans" w:cs="Courier New"/>
          <w:sz w:val="18"/>
          <w:szCs w:val="18"/>
        </w:rPr>
        <w:t>, "3</w:t>
      </w:r>
      <w:r>
        <w:rPr>
          <w:rFonts w:ascii="Huawei Sans" w:eastAsia="方正兰亭黑简体" w:hAnsi="Huawei Sans" w:cs="Courier New"/>
          <w:sz w:val="18"/>
          <w:szCs w:val="18"/>
        </w:rPr>
        <w:t>0</w:t>
      </w:r>
      <w:r w:rsidRPr="002B346D">
        <w:rPr>
          <w:rFonts w:ascii="Huawei Sans" w:eastAsia="方正兰亭黑简体" w:hAnsi="Huawei Sans" w:cs="Courier New"/>
          <w:sz w:val="18"/>
          <w:szCs w:val="18"/>
        </w:rPr>
        <w:t>"),</w:t>
      </w:r>
    </w:p>
    <w:p w14:paraId="28B707AD" w14:textId="48998A21" w:rsidR="002B346D" w:rsidRPr="00A46B63" w:rsidRDefault="00C627C8" w:rsidP="002B346D">
      <w:pPr>
        <w:topLinePunct w:val="0"/>
        <w:adjustRightInd/>
        <w:ind w:left="0"/>
        <w:rPr>
          <w:rFonts w:ascii="Huawei Sans" w:eastAsia="方正兰亭黑简体" w:hAnsi="Huawei San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0ABB42" wp14:editId="56BB89B1">
                <wp:simplePos x="0" y="0"/>
                <wp:positionH relativeFrom="column">
                  <wp:posOffset>1825295</wp:posOffset>
                </wp:positionH>
                <wp:positionV relativeFrom="paragraph">
                  <wp:posOffset>2328545</wp:posOffset>
                </wp:positionV>
                <wp:extent cx="3701491" cy="138989"/>
                <wp:effectExtent l="19050" t="19050" r="13335" b="13970"/>
                <wp:wrapNone/>
                <wp:docPr id="43075" name="矩形 43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1491" cy="138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837FF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ABB42" id="矩形 43075" o:spid="_x0000_s1045" style="position:absolute;margin-left:143.7pt;margin-top:183.35pt;width:291.45pt;height:10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" filled="f" strokecolor="#c7000b" strokeweight="2.25pt">
                <v:textbox>
                  <w:txbxContent>
                    <w:p w14:paraId="5EC837FF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B4E46F" wp14:editId="4554FAB7">
                <wp:simplePos x="0" y="0"/>
                <wp:positionH relativeFrom="column">
                  <wp:posOffset>84581</wp:posOffset>
                </wp:positionH>
                <wp:positionV relativeFrom="paragraph">
                  <wp:posOffset>3352876</wp:posOffset>
                </wp:positionV>
                <wp:extent cx="512013" cy="124333"/>
                <wp:effectExtent l="19050" t="19050" r="21590" b="28575"/>
                <wp:wrapNone/>
                <wp:docPr id="43074" name="矩形 43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13" cy="124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15DC7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4E46F" id="矩形 43074" o:spid="_x0000_s1046" style="position:absolute;margin-left:6.65pt;margin-top:264pt;width:40.3pt;height:9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" filled="f" strokecolor="#c7000b" strokeweight="2.25pt">
                <v:textbox>
                  <w:txbxContent>
                    <w:p w14:paraId="37415DC7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D7B8E">
        <w:rPr>
          <w:noProof/>
        </w:rPr>
        <w:drawing>
          <wp:inline distT="0" distB="0" distL="0" distR="0" wp14:anchorId="00574ED1" wp14:editId="0A443F79">
            <wp:extent cx="6120130" cy="3435350"/>
            <wp:effectExtent l="19050" t="19050" r="1397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45C380" w14:textId="4D77ED62" w:rsidR="00A46B63" w:rsidRDefault="002562F5" w:rsidP="002562F5">
      <w:pPr>
        <w:pStyle w:val="30"/>
      </w:pPr>
      <w:r>
        <w:rPr>
          <w:rFonts w:hint="eastAsia"/>
        </w:rPr>
        <w:t xml:space="preserve"> </w:t>
      </w:r>
      <w:r w:rsidR="00A46B63" w:rsidRPr="00A46B63">
        <w:t>使用</w:t>
      </w:r>
      <w:proofErr w:type="spellStart"/>
      <w:r w:rsidR="00A46B63" w:rsidRPr="00A46B63">
        <w:t>CloudIDE</w:t>
      </w:r>
      <w:proofErr w:type="spellEnd"/>
      <w:r w:rsidR="00A46B63" w:rsidRPr="00A46B63">
        <w:t>修改和提交代码操作，将修改的代码推送至代码仓库。</w:t>
      </w:r>
    </w:p>
    <w:p w14:paraId="6F1C854E" w14:textId="0CDA988E" w:rsidR="00340E5B" w:rsidRPr="00A46B63" w:rsidRDefault="00340E5B" w:rsidP="00340E5B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07F318" wp14:editId="09CC7C6C">
                <wp:simplePos x="0" y="0"/>
                <wp:positionH relativeFrom="column">
                  <wp:posOffset>1474470</wp:posOffset>
                </wp:positionH>
                <wp:positionV relativeFrom="paragraph">
                  <wp:posOffset>1147268</wp:posOffset>
                </wp:positionV>
                <wp:extent cx="351130" cy="131674"/>
                <wp:effectExtent l="19050" t="19050" r="11430" b="20955"/>
                <wp:wrapNone/>
                <wp:docPr id="43120" name="矩形 43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30" cy="1316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4CF07" w14:textId="77777777" w:rsidR="009B34ED" w:rsidRDefault="009B34ED" w:rsidP="00340E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7F318" id="矩形 43120" o:spid="_x0000_s1047" style="position:absolute;margin-left:116.1pt;margin-top:90.35pt;width:27.65pt;height:10.3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" filled="f" strokecolor="#c7000b" strokeweight="2.25pt">
                <v:textbox>
                  <w:txbxContent>
                    <w:p w14:paraId="46A4CF07" w14:textId="77777777" w:rsidR="009B34ED" w:rsidRDefault="009B34ED" w:rsidP="00340E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0459FD9" wp14:editId="05BD34F2">
                <wp:simplePos x="0" y="0"/>
                <wp:positionH relativeFrom="column">
                  <wp:posOffset>851865</wp:posOffset>
                </wp:positionH>
                <wp:positionV relativeFrom="paragraph">
                  <wp:posOffset>217805</wp:posOffset>
                </wp:positionV>
                <wp:extent cx="138988" cy="109728"/>
                <wp:effectExtent l="19050" t="19050" r="13970" b="24130"/>
                <wp:wrapNone/>
                <wp:docPr id="43119" name="矩形 43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9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4DE6C" w14:textId="77777777" w:rsidR="009B34ED" w:rsidRDefault="009B34ED" w:rsidP="00340E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59FD9" id="矩形 43119" o:spid="_x0000_s1048" style="position:absolute;margin-left:67.1pt;margin-top:17.15pt;width:10.95pt;height:8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" filled="f" strokecolor="#c7000b" strokeweight="2.25pt">
                <v:textbox>
                  <w:txbxContent>
                    <w:p w14:paraId="6304DE6C" w14:textId="77777777" w:rsidR="009B34ED" w:rsidRDefault="009B34ED" w:rsidP="00340E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4B7A051" wp14:editId="6002B5CA">
                <wp:simplePos x="0" y="0"/>
                <wp:positionH relativeFrom="column">
                  <wp:posOffset>1203809</wp:posOffset>
                </wp:positionH>
                <wp:positionV relativeFrom="paragraph">
                  <wp:posOffset>891235</wp:posOffset>
                </wp:positionV>
                <wp:extent cx="124358" cy="138989"/>
                <wp:effectExtent l="19050" t="19050" r="28575" b="13970"/>
                <wp:wrapNone/>
                <wp:docPr id="43118" name="矩形 43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58" cy="1389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A95A83" w14:textId="77777777" w:rsidR="009B34ED" w:rsidRDefault="009B34ED" w:rsidP="00340E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7A051" id="矩形 43118" o:spid="_x0000_s1049" style="position:absolute;margin-left:94.8pt;margin-top:70.2pt;width:9.8pt;height:10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" filled="f" strokecolor="#c7000b" strokeweight="2.25pt">
                <v:textbox>
                  <w:txbxContent>
                    <w:p w14:paraId="19A95A83" w14:textId="77777777" w:rsidR="009B34ED" w:rsidRDefault="009B34ED" w:rsidP="00340E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55C7903" wp14:editId="370EDCF1">
                <wp:simplePos x="0" y="0"/>
                <wp:positionH relativeFrom="column">
                  <wp:posOffset>18745</wp:posOffset>
                </wp:positionH>
                <wp:positionV relativeFrom="paragraph">
                  <wp:posOffset>774192</wp:posOffset>
                </wp:positionV>
                <wp:extent cx="241402" cy="219456"/>
                <wp:effectExtent l="19050" t="19050" r="25400" b="28575"/>
                <wp:wrapNone/>
                <wp:docPr id="43117" name="矩形 43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2" cy="2194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77AF5" w14:textId="77777777" w:rsidR="009B34ED" w:rsidRDefault="009B34ED" w:rsidP="00340E5B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C7903" id="矩形 43117" o:spid="_x0000_s1050" style="position:absolute;margin-left:1.5pt;margin-top:60.95pt;width:19pt;height:17.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" filled="f" strokecolor="#c7000b" strokeweight="2.25pt">
                <v:textbox>
                  <w:txbxContent>
                    <w:p w14:paraId="23777AF5" w14:textId="77777777" w:rsidR="009B34ED" w:rsidRDefault="009B34ED" w:rsidP="00340E5B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5F9BB5" wp14:editId="7CF57060">
            <wp:extent cx="6120130" cy="3725545"/>
            <wp:effectExtent l="0" t="0" r="0" b="8255"/>
            <wp:docPr id="43116" name="图片 4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BF45" w14:textId="7F5D2332" w:rsidR="00A46B63" w:rsidRPr="00A46B63" w:rsidRDefault="00A46B63" w:rsidP="00B74C90">
      <w:pPr>
        <w:pStyle w:val="30"/>
      </w:pPr>
      <w:r w:rsidRPr="00A46B63">
        <w:tab/>
      </w:r>
      <w:r w:rsidRPr="00A46B63">
        <w:t>创建合并请求，进入代码仓库，选择</w:t>
      </w:r>
      <w:r w:rsidRPr="00A46B63">
        <w:t>“</w:t>
      </w:r>
      <w:r w:rsidRPr="00A46B63">
        <w:t>合并请求</w:t>
      </w:r>
      <w:r w:rsidRPr="00A46B63">
        <w:t>”</w:t>
      </w:r>
      <w:r w:rsidRPr="00A46B63">
        <w:t>页签，单击</w:t>
      </w:r>
      <w:r w:rsidRPr="00A46B63">
        <w:t>“</w:t>
      </w:r>
      <w:r w:rsidRPr="00A46B63">
        <w:t>新建合并请求</w:t>
      </w:r>
      <w:r w:rsidRPr="00A46B63">
        <w:t>”</w:t>
      </w:r>
      <w:r w:rsidRPr="00A46B63">
        <w:t>。源分支选择刚刚创建的分支，与目标分支选择</w:t>
      </w:r>
      <w:r w:rsidRPr="00A46B63">
        <w:t>“master”</w:t>
      </w:r>
      <w:r w:rsidRPr="00A46B63">
        <w:t>，单击</w:t>
      </w:r>
      <w:r w:rsidRPr="00A46B63">
        <w:t>“</w:t>
      </w:r>
      <w:r w:rsidRPr="00A46B63">
        <w:t>下一步</w:t>
      </w:r>
      <w:r w:rsidRPr="00A46B63">
        <w:t>”</w:t>
      </w:r>
      <w:r w:rsidRPr="00A46B63">
        <w:t>。输入标题、描述（选填），选择合并人、评审人，单击</w:t>
      </w:r>
      <w:r w:rsidRPr="00A46B63">
        <w:t>“</w:t>
      </w:r>
      <w:r w:rsidRPr="00A46B63">
        <w:t>确定</w:t>
      </w:r>
      <w:r w:rsidRPr="00A46B63">
        <w:t>”</w:t>
      </w:r>
      <w:r w:rsidRPr="00A46B63">
        <w:t>完成。</w:t>
      </w:r>
      <w:r w:rsidRPr="00A46B63">
        <w:t>“</w:t>
      </w:r>
      <w:r w:rsidRPr="00A46B63">
        <w:t>合并人</w:t>
      </w:r>
      <w:r w:rsidRPr="00A46B63">
        <w:t>”</w:t>
      </w:r>
      <w:r w:rsidRPr="00A46B63">
        <w:t>即接受合并请求的人，</w:t>
      </w:r>
      <w:r w:rsidRPr="00A46B63">
        <w:t>“</w:t>
      </w:r>
      <w:r w:rsidRPr="00A46B63">
        <w:t>评审人</w:t>
      </w:r>
      <w:r w:rsidRPr="00A46B63">
        <w:t>”</w:t>
      </w:r>
      <w:r w:rsidRPr="00A46B63">
        <w:lastRenderedPageBreak/>
        <w:t>是由合并发起人邀请参与的评审者。对于不合格的合并请求，管理员可以关闭。在评分不够时，无法完成该合并请求。</w:t>
      </w:r>
    </w:p>
    <w:p w14:paraId="78DB95A1" w14:textId="58B72584" w:rsidR="00A46B63" w:rsidRPr="00A46B63" w:rsidRDefault="005D7B8E" w:rsidP="005D7B8E">
      <w:pPr>
        <w:pStyle w:val="1e"/>
        <w:ind w:left="0"/>
      </w:pPr>
      <w:r>
        <w:rPr>
          <w:noProof/>
        </w:rPr>
        <w:drawing>
          <wp:inline distT="0" distB="0" distL="0" distR="0" wp14:anchorId="0527126C" wp14:editId="021EF8B3">
            <wp:extent cx="6120130" cy="2811145"/>
            <wp:effectExtent l="19050" t="19050" r="13970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11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6E18" w14:textId="1F15976D" w:rsidR="001D0A2C" w:rsidRDefault="00A46B63" w:rsidP="005D7B8E">
      <w:pPr>
        <w:pStyle w:val="30"/>
      </w:pPr>
      <w:r w:rsidRPr="00A46B63">
        <w:tab/>
      </w:r>
      <w:r w:rsidRPr="00A46B63">
        <w:t>代码检视以及评分，评审人进入代码仓库后，在</w:t>
      </w:r>
      <w:r w:rsidRPr="00A46B63">
        <w:t>“</w:t>
      </w:r>
      <w:r w:rsidRPr="00A46B63">
        <w:t>合并请求</w:t>
      </w:r>
      <w:r w:rsidRPr="00A46B63">
        <w:t>”</w:t>
      </w:r>
      <w:r w:rsidRPr="00A46B63">
        <w:t>页签中找到需要评审的合并请求，单击该请求，查看合并请求详情。评审者可以在</w:t>
      </w:r>
      <w:r w:rsidRPr="00A46B63">
        <w:t>“</w:t>
      </w:r>
      <w:r w:rsidRPr="00A46B63">
        <w:t>合并请求详情</w:t>
      </w:r>
      <w:r w:rsidRPr="00A46B63">
        <w:t>”</w:t>
      </w:r>
      <w:r w:rsidRPr="00A46B63">
        <w:t>页签中发表评论、发表讨论，对合并请求进行评分。</w:t>
      </w:r>
      <w:r w:rsidR="005D7B8E">
        <w:rPr>
          <w:rFonts w:hint="eastAsia"/>
        </w:rPr>
        <w:t>通过合并请求后，</w:t>
      </w:r>
      <w:r w:rsidRPr="00A46B63">
        <w:t>选择</w:t>
      </w:r>
      <w:r w:rsidRPr="00A46B63">
        <w:t>“</w:t>
      </w:r>
      <w:r w:rsidRPr="00A46B63">
        <w:t>删除源分支合入</w:t>
      </w:r>
      <w:r w:rsidRPr="00A46B63">
        <w:t>”</w:t>
      </w:r>
      <w:r w:rsidRPr="00A46B63">
        <w:t>，系统将提示</w:t>
      </w:r>
      <w:r w:rsidRPr="00A46B63">
        <w:t>“</w:t>
      </w:r>
      <w:r w:rsidRPr="00A46B63">
        <w:t>合并成功</w:t>
      </w:r>
      <w:r w:rsidRPr="00A46B63">
        <w:t>”</w:t>
      </w:r>
      <w:r w:rsidRPr="00A46B63">
        <w:t>。</w:t>
      </w:r>
      <w:r w:rsidR="005D7B8E">
        <w:t xml:space="preserve"> </w:t>
      </w:r>
    </w:p>
    <w:p w14:paraId="05D3D0A0" w14:textId="54FEA4AD" w:rsidR="001D0A2C" w:rsidRDefault="00A31F75" w:rsidP="00A31F75">
      <w:pPr>
        <w:pStyle w:val="30"/>
      </w:pPr>
      <w:r>
        <w:rPr>
          <w:rFonts w:hint="eastAsia"/>
        </w:rPr>
        <w:t>重新编译构建并部署后对比验证</w:t>
      </w:r>
      <w:r w:rsidR="00DF5D1B">
        <w:rPr>
          <w:rFonts w:hint="eastAsia"/>
        </w:rPr>
        <w:t>，鼠标移动到</w:t>
      </w:r>
      <w:proofErr w:type="gramStart"/>
      <w:r w:rsidR="00DF5D1B">
        <w:t>”</w:t>
      </w:r>
      <w:proofErr w:type="gramEnd"/>
      <w:r w:rsidR="00DF5D1B">
        <w:rPr>
          <w:rFonts w:hint="eastAsia"/>
        </w:rPr>
        <w:t>系统</w:t>
      </w:r>
      <w:proofErr w:type="gramStart"/>
      <w:r w:rsidR="00DF5D1B">
        <w:t>”</w:t>
      </w:r>
      <w:proofErr w:type="gramEnd"/>
      <w:r w:rsidR="00DF5D1B">
        <w:t>-&gt;</w:t>
      </w:r>
      <w:proofErr w:type="gramStart"/>
      <w:r w:rsidR="00DF5D1B">
        <w:t>”</w:t>
      </w:r>
      <w:r w:rsidR="00DF5D1B">
        <w:rPr>
          <w:rFonts w:hint="eastAsia"/>
        </w:rPr>
        <w:t>博客设置</w:t>
      </w:r>
      <w:r w:rsidR="00DF5D1B">
        <w:t>”</w:t>
      </w:r>
      <w:proofErr w:type="gramEnd"/>
      <w:r w:rsidR="00DF5D1B">
        <w:t>，</w:t>
      </w:r>
      <w:r w:rsidR="00DF5D1B">
        <w:rPr>
          <w:rFonts w:hint="eastAsia"/>
        </w:rPr>
        <w:t>选择</w:t>
      </w:r>
      <w:proofErr w:type="gramStart"/>
      <w:r w:rsidR="00DF5D1B">
        <w:t>”</w:t>
      </w:r>
      <w:proofErr w:type="gramEnd"/>
      <w:r w:rsidR="00DF5D1B">
        <w:rPr>
          <w:rFonts w:hint="eastAsia"/>
        </w:rPr>
        <w:t>附件设置</w:t>
      </w:r>
      <w:proofErr w:type="gramStart"/>
      <w:r w:rsidR="00DF5D1B">
        <w:t>”</w:t>
      </w:r>
      <w:proofErr w:type="gramEnd"/>
      <w:r w:rsidR="00DF5D1B">
        <w:t>，</w:t>
      </w:r>
      <w:r w:rsidR="00DF5D1B">
        <w:rPr>
          <w:rFonts w:hint="eastAsia"/>
        </w:rPr>
        <w:t>可以看到默认的</w:t>
      </w:r>
      <w:proofErr w:type="gramStart"/>
      <w:r w:rsidR="00DF5D1B">
        <w:t>”</w:t>
      </w:r>
      <w:proofErr w:type="gramEnd"/>
      <w:r w:rsidR="00DF5D1B">
        <w:rPr>
          <w:rFonts w:hint="eastAsia"/>
        </w:rPr>
        <w:t>同时上传文件数</w:t>
      </w:r>
      <w:proofErr w:type="gramStart"/>
      <w:r w:rsidR="00DF5D1B">
        <w:t>”</w:t>
      </w:r>
      <w:proofErr w:type="gramEnd"/>
      <w:r w:rsidR="00DF5D1B">
        <w:rPr>
          <w:rFonts w:hint="eastAsia"/>
        </w:rPr>
        <w:t>显示为</w:t>
      </w:r>
      <w:r w:rsidR="00DF5D1B">
        <w:rPr>
          <w:rFonts w:hint="eastAsia"/>
        </w:rPr>
        <w:t>30</w:t>
      </w:r>
      <w:r w:rsidR="00DF5D1B">
        <w:t>。</w:t>
      </w:r>
    </w:p>
    <w:p w14:paraId="07F9EA75" w14:textId="3240A106" w:rsidR="00DF5D1B" w:rsidRDefault="00DF5D1B" w:rsidP="00DF5D1B">
      <w:pPr>
        <w:pStyle w:val="4a"/>
      </w:pPr>
      <w:r>
        <w:rPr>
          <w:rFonts w:hint="eastAsia"/>
        </w:rPr>
        <w:t>修改后为</w:t>
      </w:r>
      <w:proofErr w:type="gramStart"/>
      <w:r>
        <w:t>”</w:t>
      </w:r>
      <w:proofErr w:type="gramEnd"/>
      <w:r>
        <w:t>30”</w:t>
      </w:r>
    </w:p>
    <w:p w14:paraId="1F4394B8" w14:textId="67ADE4E1" w:rsidR="00A31F75" w:rsidRDefault="00C627C8" w:rsidP="00DF5D1B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89A710" wp14:editId="5A1E6BFA">
                <wp:simplePos x="0" y="0"/>
                <wp:positionH relativeFrom="column">
                  <wp:posOffset>4224325</wp:posOffset>
                </wp:positionH>
                <wp:positionV relativeFrom="paragraph">
                  <wp:posOffset>346710</wp:posOffset>
                </wp:positionV>
                <wp:extent cx="402336" cy="153619"/>
                <wp:effectExtent l="19050" t="19050" r="17145" b="18415"/>
                <wp:wrapNone/>
                <wp:docPr id="43079" name="矩形 43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F05BA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9A710" id="矩形 43079" o:spid="_x0000_s1051" style="position:absolute;margin-left:332.6pt;margin-top:27.3pt;width:31.7pt;height:12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" filled="f" strokecolor="#c7000b" strokeweight="2.25pt">
                <v:textbox>
                  <w:txbxContent>
                    <w:p w14:paraId="3F1F05BA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5A85BA" wp14:editId="5C8A4251">
                <wp:simplePos x="0" y="0"/>
                <wp:positionH relativeFrom="column">
                  <wp:posOffset>4239260</wp:posOffset>
                </wp:positionH>
                <wp:positionV relativeFrom="paragraph">
                  <wp:posOffset>24460</wp:posOffset>
                </wp:positionV>
                <wp:extent cx="343814" cy="190195"/>
                <wp:effectExtent l="19050" t="19050" r="18415" b="19685"/>
                <wp:wrapNone/>
                <wp:docPr id="43078" name="矩形 43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4A1571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A85BA" id="矩形 43078" o:spid="_x0000_s1052" style="position:absolute;margin-left:333.8pt;margin-top:1.95pt;width:27.05pt;height: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" filled="f" strokecolor="#c7000b" strokeweight="2.25pt">
                <v:textbox>
                  <w:txbxContent>
                    <w:p w14:paraId="6C4A1571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427F1F" wp14:editId="0246AC3B">
                <wp:simplePos x="0" y="0"/>
                <wp:positionH relativeFrom="column">
                  <wp:posOffset>172364</wp:posOffset>
                </wp:positionH>
                <wp:positionV relativeFrom="paragraph">
                  <wp:posOffset>1854200</wp:posOffset>
                </wp:positionV>
                <wp:extent cx="270663" cy="190195"/>
                <wp:effectExtent l="19050" t="19050" r="15240" b="19685"/>
                <wp:wrapNone/>
                <wp:docPr id="43077" name="矩形 43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3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F2EBF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27F1F" id="矩形 43077" o:spid="_x0000_s1053" style="position:absolute;margin-left:13.55pt;margin-top:146pt;width:21.3pt;height: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" filled="f" strokecolor="#c7000b" strokeweight="2.25pt">
                <v:textbox>
                  <w:txbxContent>
                    <w:p w14:paraId="352F2EBF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F087D9" wp14:editId="15328546">
                <wp:simplePos x="0" y="0"/>
                <wp:positionH relativeFrom="column">
                  <wp:posOffset>2293772</wp:posOffset>
                </wp:positionH>
                <wp:positionV relativeFrom="paragraph">
                  <wp:posOffset>647192</wp:posOffset>
                </wp:positionV>
                <wp:extent cx="548640" cy="212141"/>
                <wp:effectExtent l="19050" t="19050" r="22860" b="16510"/>
                <wp:wrapNone/>
                <wp:docPr id="43076" name="矩形 43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121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E31F3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87D9" id="矩形 43076" o:spid="_x0000_s1054" style="position:absolute;margin-left:180.6pt;margin-top:50.95pt;width:43.2pt;height:16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" filled="f" strokecolor="#c7000b" strokeweight="2.25pt">
                <v:textbox>
                  <w:txbxContent>
                    <w:p w14:paraId="739E31F3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F5D1B">
        <w:rPr>
          <w:noProof/>
        </w:rPr>
        <w:drawing>
          <wp:inline distT="0" distB="0" distL="0" distR="0" wp14:anchorId="733736EE" wp14:editId="713FCF2A">
            <wp:extent cx="6120130" cy="2882265"/>
            <wp:effectExtent l="19050" t="19050" r="1397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226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E2988" w14:textId="0260C9DF" w:rsidR="001D0A2C" w:rsidRDefault="00DF5D1B" w:rsidP="00DF5D1B">
      <w:pPr>
        <w:pStyle w:val="4a"/>
      </w:pPr>
      <w:r>
        <w:rPr>
          <w:rFonts w:hint="eastAsia"/>
        </w:rPr>
        <w:t>修改前为</w:t>
      </w:r>
      <w:proofErr w:type="gramStart"/>
      <w:r>
        <w:t>”</w:t>
      </w:r>
      <w:proofErr w:type="gramEnd"/>
      <w:r>
        <w:t>3”</w:t>
      </w:r>
    </w:p>
    <w:p w14:paraId="156F73F7" w14:textId="79E09842" w:rsidR="001D0A2C" w:rsidRDefault="00C627C8" w:rsidP="00DF5D1B">
      <w:pPr>
        <w:pStyle w:val="1e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83E283F" wp14:editId="00EF09C6">
                <wp:simplePos x="0" y="0"/>
                <wp:positionH relativeFrom="column">
                  <wp:posOffset>207975</wp:posOffset>
                </wp:positionH>
                <wp:positionV relativeFrom="paragraph">
                  <wp:posOffset>1840230</wp:posOffset>
                </wp:positionV>
                <wp:extent cx="233934" cy="197510"/>
                <wp:effectExtent l="19050" t="19050" r="13970" b="12065"/>
                <wp:wrapNone/>
                <wp:docPr id="43080" name="矩形 43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" cy="197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143BD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E283F" id="矩形 43080" o:spid="_x0000_s1055" style="position:absolute;margin-left:16.4pt;margin-top:144.9pt;width:18.4pt;height:15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" filled="f" strokecolor="#c7000b" strokeweight="2.25pt">
                <v:textbox>
                  <w:txbxContent>
                    <w:p w14:paraId="5C2143BD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F5D1B">
        <w:rPr>
          <w:noProof/>
        </w:rPr>
        <w:drawing>
          <wp:inline distT="0" distB="0" distL="0" distR="0" wp14:anchorId="362B0D29" wp14:editId="086FD13D">
            <wp:extent cx="6120130" cy="2877820"/>
            <wp:effectExtent l="19050" t="19050" r="1397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FAEA99" w14:textId="77777777" w:rsidR="00A31F75" w:rsidRDefault="00A31F75" w:rsidP="00712834">
      <w:pPr>
        <w:pStyle w:val="1e"/>
      </w:pPr>
    </w:p>
    <w:p w14:paraId="6E069CC3" w14:textId="44BAB799" w:rsidR="00A86A0C" w:rsidRDefault="00A86A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5632D1DA" w14:textId="77777777" w:rsidR="00771EFE" w:rsidRPr="008F31AC" w:rsidRDefault="00771EFE" w:rsidP="00C80A2C">
      <w:pPr>
        <w:pStyle w:val="1"/>
      </w:pPr>
      <w:bookmarkStart w:id="31" w:name="_Toc30399"/>
      <w:bookmarkStart w:id="32" w:name="_Toc50728190"/>
      <w:r w:rsidRPr="008F31AC">
        <w:lastRenderedPageBreak/>
        <w:t>构建</w:t>
      </w:r>
      <w:r w:rsidRPr="008F31AC">
        <w:t>&amp;</w:t>
      </w:r>
      <w:r w:rsidRPr="008F31AC">
        <w:t>发布</w:t>
      </w:r>
      <w:bookmarkEnd w:id="31"/>
      <w:bookmarkEnd w:id="32"/>
    </w:p>
    <w:p w14:paraId="76A9836A" w14:textId="77777777" w:rsidR="00771EFE" w:rsidRPr="008F31AC" w:rsidRDefault="00771EFE" w:rsidP="00C80A2C">
      <w:pPr>
        <w:pStyle w:val="2"/>
      </w:pPr>
      <w:bookmarkStart w:id="33" w:name="_Toc26534"/>
      <w:bookmarkStart w:id="34" w:name="_Toc50728191"/>
      <w:r w:rsidRPr="008F31AC">
        <w:t>创建构建任务</w:t>
      </w:r>
      <w:bookmarkEnd w:id="33"/>
      <w:bookmarkEnd w:id="34"/>
    </w:p>
    <w:p w14:paraId="4B96B1B9" w14:textId="51A7F0B0" w:rsidR="00771EFE" w:rsidRPr="008F31AC" w:rsidRDefault="00771EFE" w:rsidP="00B74C90">
      <w:pPr>
        <w:pStyle w:val="30"/>
        <w:rPr>
          <w:rFonts w:cs="Huawei Sans"/>
        </w:rPr>
      </w:pPr>
      <w:r w:rsidRPr="008F31AC">
        <w:t>新建任务，输入任务名，选择</w:t>
      </w:r>
      <w:proofErr w:type="spellStart"/>
      <w:r w:rsidRPr="008F31AC">
        <w:t>DevCloud</w:t>
      </w:r>
      <w:proofErr w:type="spellEnd"/>
      <w:r w:rsidRPr="008F31AC">
        <w:t>源码仓库</w:t>
      </w:r>
      <w:r w:rsidRPr="008F31AC">
        <w:t>“halo-blog-new”</w:t>
      </w:r>
    </w:p>
    <w:p w14:paraId="6F2CEC8E" w14:textId="50772007" w:rsidR="00771EFE" w:rsidRPr="008F31AC" w:rsidRDefault="00C627C8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148629" wp14:editId="14050C82">
                <wp:simplePos x="0" y="0"/>
                <wp:positionH relativeFrom="column">
                  <wp:posOffset>1503680</wp:posOffset>
                </wp:positionH>
                <wp:positionV relativeFrom="paragraph">
                  <wp:posOffset>1218895</wp:posOffset>
                </wp:positionV>
                <wp:extent cx="3021177" cy="153619"/>
                <wp:effectExtent l="19050" t="19050" r="27305" b="18415"/>
                <wp:wrapNone/>
                <wp:docPr id="43081" name="矩形 43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177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68FDF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48629" id="矩形 43081" o:spid="_x0000_s1056" style="position:absolute;margin-left:118.4pt;margin-top:96pt;width:237.9pt;height:12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" filled="f" strokecolor="#c7000b" strokeweight="2.25pt">
                <v:textbox>
                  <w:txbxContent>
                    <w:p w14:paraId="6D568FDF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79432A21" wp14:editId="7981B102">
            <wp:extent cx="5274310" cy="2863215"/>
            <wp:effectExtent l="19050" t="19050" r="2159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7C086F" w14:textId="1BEF02E3" w:rsidR="00771EFE" w:rsidRPr="008F31AC" w:rsidRDefault="00771EFE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</w:p>
    <w:p w14:paraId="165C661D" w14:textId="1EAF77F6" w:rsidR="00771EFE" w:rsidRPr="008F31AC" w:rsidRDefault="00DF5D1B" w:rsidP="00B74C90">
      <w:pPr>
        <w:pStyle w:val="30"/>
      </w:pPr>
      <w:r>
        <w:rPr>
          <w:rFonts w:hint="eastAsia"/>
        </w:rPr>
        <w:t xml:space="preserve"> </w:t>
      </w:r>
      <w:r w:rsidR="00771EFE" w:rsidRPr="008F31AC">
        <w:t>本项目是一个</w:t>
      </w:r>
      <w:r w:rsidR="00771EFE" w:rsidRPr="008F31AC">
        <w:t xml:space="preserve">Java </w:t>
      </w:r>
      <w:proofErr w:type="spellStart"/>
      <w:r w:rsidR="00771EFE" w:rsidRPr="008F31AC">
        <w:t>Gradle</w:t>
      </w:r>
      <w:proofErr w:type="spellEnd"/>
      <w:r w:rsidR="00771EFE" w:rsidRPr="008F31AC">
        <w:t>项目，系统智能会推荐使用</w:t>
      </w:r>
      <w:proofErr w:type="spellStart"/>
      <w:r w:rsidR="00771EFE" w:rsidRPr="008F31AC">
        <w:t>Gradle</w:t>
      </w:r>
      <w:proofErr w:type="spellEnd"/>
      <w:r w:rsidR="00771EFE" w:rsidRPr="008F31AC">
        <w:t>构建，选择</w:t>
      </w:r>
      <w:proofErr w:type="spellStart"/>
      <w:r w:rsidR="00771EFE" w:rsidRPr="008F31AC">
        <w:t>Gradle</w:t>
      </w:r>
      <w:proofErr w:type="spellEnd"/>
      <w:r w:rsidR="00771EFE" w:rsidRPr="008F31AC">
        <w:t>构建，点击</w:t>
      </w:r>
      <w:r w:rsidR="00771EFE" w:rsidRPr="008F31AC">
        <w:t>“</w:t>
      </w:r>
      <w:r w:rsidR="00771EFE" w:rsidRPr="008F31AC">
        <w:t>确定</w:t>
      </w:r>
      <w:r w:rsidR="00771EFE" w:rsidRPr="008F31AC">
        <w:t>”</w:t>
      </w:r>
      <w:r w:rsidR="00771EFE" w:rsidRPr="008F31AC">
        <w:t>按钮。</w:t>
      </w:r>
    </w:p>
    <w:p w14:paraId="71C62D91" w14:textId="03C9E9DA" w:rsidR="00771EFE" w:rsidRPr="008F31AC" w:rsidRDefault="00C627C8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C9560B" wp14:editId="0A5D6E8D">
                <wp:simplePos x="0" y="0"/>
                <wp:positionH relativeFrom="column">
                  <wp:posOffset>3156585</wp:posOffset>
                </wp:positionH>
                <wp:positionV relativeFrom="paragraph">
                  <wp:posOffset>2716225</wp:posOffset>
                </wp:positionV>
                <wp:extent cx="307238" cy="146304"/>
                <wp:effectExtent l="19050" t="19050" r="17145" b="25400"/>
                <wp:wrapNone/>
                <wp:docPr id="43084" name="矩形 43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8" cy="1463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18A1E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9560B" id="矩形 43084" o:spid="_x0000_s1057" style="position:absolute;left:0;text-align:left;margin-left:248.55pt;margin-top:213.9pt;width:24.2pt;height:11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" filled="f" strokecolor="#c7000b" strokeweight="2.25pt">
                <v:textbox>
                  <w:txbxContent>
                    <w:p w14:paraId="44218A1E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A02E5A" wp14:editId="741D058B">
                <wp:simplePos x="0" y="0"/>
                <wp:positionH relativeFrom="column">
                  <wp:posOffset>2454580</wp:posOffset>
                </wp:positionH>
                <wp:positionV relativeFrom="paragraph">
                  <wp:posOffset>1289685</wp:posOffset>
                </wp:positionV>
                <wp:extent cx="2706624" cy="380390"/>
                <wp:effectExtent l="19050" t="19050" r="17780" b="19685"/>
                <wp:wrapNone/>
                <wp:docPr id="43082" name="矩形 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624" cy="380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DA155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02E5A" id="矩形 43082" o:spid="_x0000_s1058" style="position:absolute;left:0;text-align:left;margin-left:193.25pt;margin-top:101.55pt;width:213.1pt;height:29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" filled="f" strokecolor="#c7000b" strokeweight="2.25pt">
                <v:textbox>
                  <w:txbxContent>
                    <w:p w14:paraId="20BDA155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619278E6" wp14:editId="401C7846">
            <wp:extent cx="5274310" cy="2877820"/>
            <wp:effectExtent l="19050" t="19050" r="2159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CEF502" w14:textId="77777777" w:rsidR="00771EFE" w:rsidRPr="008F31AC" w:rsidRDefault="00771EFE" w:rsidP="00C80A2C">
      <w:pPr>
        <w:pStyle w:val="2"/>
      </w:pPr>
      <w:bookmarkStart w:id="35" w:name="_Toc27825"/>
      <w:bookmarkStart w:id="36" w:name="_Toc50728192"/>
      <w:r w:rsidRPr="008F31AC">
        <w:t>配置构建步骤</w:t>
      </w:r>
      <w:bookmarkEnd w:id="35"/>
      <w:bookmarkEnd w:id="36"/>
    </w:p>
    <w:p w14:paraId="509A25C4" w14:textId="77777777" w:rsidR="00771EFE" w:rsidRPr="008F31AC" w:rsidRDefault="00771EFE" w:rsidP="00B74C90">
      <w:pPr>
        <w:pStyle w:val="30"/>
      </w:pPr>
      <w:r w:rsidRPr="008F31AC">
        <w:t>编辑任务，修改</w:t>
      </w:r>
      <w:r w:rsidRPr="008F31AC">
        <w:t>“</w:t>
      </w:r>
      <w:r w:rsidRPr="008F31AC">
        <w:t>上传软件包到发布仓库</w:t>
      </w:r>
      <w:r w:rsidRPr="008F31AC">
        <w:t>”</w:t>
      </w:r>
      <w:r w:rsidRPr="008F31AC">
        <w:t>选项中的</w:t>
      </w:r>
      <w:r w:rsidRPr="008F31AC">
        <w:t>“</w:t>
      </w:r>
      <w:r w:rsidRPr="008F31AC">
        <w:t>构建包路径</w:t>
      </w:r>
      <w:r w:rsidRPr="008F31AC">
        <w:t>”</w:t>
      </w:r>
      <w:r w:rsidRPr="008F31AC">
        <w:t>，</w:t>
      </w:r>
      <w:r w:rsidRPr="008F31AC">
        <w:t>“</w:t>
      </w:r>
      <w:r w:rsidRPr="008F31AC">
        <w:t>版本号</w:t>
      </w:r>
      <w:r w:rsidRPr="008F31AC">
        <w:t>”</w:t>
      </w:r>
      <w:r w:rsidRPr="008F31AC">
        <w:t>，</w:t>
      </w:r>
      <w:r w:rsidRPr="008F31AC">
        <w:t>“</w:t>
      </w:r>
      <w:r w:rsidRPr="008F31AC">
        <w:t>包名</w:t>
      </w:r>
      <w:r w:rsidRPr="008F31AC">
        <w:t>”.</w:t>
      </w:r>
    </w:p>
    <w:p w14:paraId="44A7BA74" w14:textId="3B383650" w:rsidR="00771EFE" w:rsidRPr="008F31AC" w:rsidRDefault="00C627C8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6887340" wp14:editId="7AAAED16">
                <wp:simplePos x="0" y="0"/>
                <wp:positionH relativeFrom="column">
                  <wp:posOffset>2974086</wp:posOffset>
                </wp:positionH>
                <wp:positionV relativeFrom="paragraph">
                  <wp:posOffset>1458620</wp:posOffset>
                </wp:positionV>
                <wp:extent cx="1792224" cy="1280160"/>
                <wp:effectExtent l="19050" t="19050" r="17780" b="15240"/>
                <wp:wrapNone/>
                <wp:docPr id="43087" name="矩形 43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224" cy="1280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6D45D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87340" id="矩形 43087" o:spid="_x0000_s1059" style="position:absolute;left:0;text-align:left;margin-left:234.2pt;margin-top:114.85pt;width:141.1pt;height:100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" filled="f" strokecolor="#c7000b" strokeweight="2.25pt">
                <v:textbox>
                  <w:txbxContent>
                    <w:p w14:paraId="3D66D45D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1FB13845" wp14:editId="43798247">
            <wp:extent cx="5274310" cy="2899410"/>
            <wp:effectExtent l="19050" t="19050" r="215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A8BD58" w14:textId="77777777" w:rsidR="00771EFE" w:rsidRPr="008F31AC" w:rsidRDefault="00771EFE" w:rsidP="00B74C90">
      <w:pPr>
        <w:pStyle w:val="30"/>
      </w:pPr>
      <w:r w:rsidRPr="008F31AC">
        <w:t>修改</w:t>
      </w:r>
      <w:r w:rsidRPr="008F31AC">
        <w:t>“</w:t>
      </w:r>
      <w:r w:rsidRPr="008F31AC">
        <w:t>上传软件包到发布仓库</w:t>
      </w:r>
      <w:r w:rsidRPr="008F31AC">
        <w:t>”</w:t>
      </w:r>
      <w:r w:rsidRPr="008F31AC">
        <w:t>选项中的</w:t>
      </w:r>
      <w:r w:rsidRPr="008F31AC">
        <w:t>“</w:t>
      </w:r>
      <w:r w:rsidRPr="008F31AC">
        <w:t>构建包路径</w:t>
      </w:r>
      <w:r w:rsidRPr="008F31AC">
        <w:t>”</w:t>
      </w:r>
      <w:r w:rsidRPr="008F31AC">
        <w:t>，</w:t>
      </w:r>
      <w:r w:rsidRPr="008F31AC">
        <w:t>“</w:t>
      </w:r>
      <w:r w:rsidRPr="008F31AC">
        <w:t>版本号</w:t>
      </w:r>
      <w:r w:rsidRPr="008F31AC">
        <w:t>”</w:t>
      </w:r>
      <w:r w:rsidRPr="008F31AC">
        <w:t>，</w:t>
      </w:r>
      <w:r w:rsidRPr="008F31AC">
        <w:t>“</w:t>
      </w:r>
      <w:r w:rsidRPr="008F31AC">
        <w:t>包名</w:t>
      </w:r>
      <w:r w:rsidRPr="008F31AC">
        <w:t>”</w:t>
      </w:r>
    </w:p>
    <w:p w14:paraId="7174C490" w14:textId="7BD23C5A" w:rsidR="00771EFE" w:rsidRPr="008F31AC" w:rsidRDefault="00C627C8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623411" wp14:editId="7162AA4C">
                <wp:simplePos x="0" y="0"/>
                <wp:positionH relativeFrom="column">
                  <wp:posOffset>2659532</wp:posOffset>
                </wp:positionH>
                <wp:positionV relativeFrom="paragraph">
                  <wp:posOffset>975436</wp:posOffset>
                </wp:positionV>
                <wp:extent cx="1689812" cy="1148487"/>
                <wp:effectExtent l="19050" t="19050" r="24765" b="13970"/>
                <wp:wrapNone/>
                <wp:docPr id="43088" name="矩形 43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812" cy="11484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65D55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23411" id="矩形 43088" o:spid="_x0000_s1060" style="position:absolute;left:0;text-align:left;margin-left:209.4pt;margin-top:76.8pt;width:133.05pt;height:90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" filled="f" strokecolor="#c7000b" strokeweight="2.25pt">
                <v:textbox>
                  <w:txbxContent>
                    <w:p w14:paraId="0A565D55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185DA456" wp14:editId="410DFB54">
            <wp:extent cx="5274310" cy="2585085"/>
            <wp:effectExtent l="19050" t="19050" r="2159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39" w14:textId="77777777" w:rsidR="00771EFE" w:rsidRPr="008F31AC" w:rsidRDefault="00771EFE" w:rsidP="00C80A2C">
      <w:pPr>
        <w:pStyle w:val="2"/>
      </w:pPr>
      <w:bookmarkStart w:id="37" w:name="_Toc8061"/>
      <w:bookmarkStart w:id="38" w:name="_Toc50728193"/>
      <w:r w:rsidRPr="008F31AC">
        <w:t>执行构建任务</w:t>
      </w:r>
      <w:bookmarkEnd w:id="37"/>
      <w:bookmarkEnd w:id="38"/>
    </w:p>
    <w:p w14:paraId="1D18CC91" w14:textId="77777777" w:rsidR="00771EFE" w:rsidRPr="008F31AC" w:rsidRDefault="00771EFE" w:rsidP="00C80A2C">
      <w:pPr>
        <w:pStyle w:val="1e"/>
      </w:pPr>
      <w:r w:rsidRPr="008F31AC">
        <w:t>回到</w:t>
      </w:r>
      <w:r w:rsidRPr="008F31AC">
        <w:t>“</w:t>
      </w:r>
      <w:r w:rsidRPr="008F31AC">
        <w:t>编译构建</w:t>
      </w:r>
      <w:r w:rsidRPr="008F31AC">
        <w:t>”</w:t>
      </w:r>
      <w:r w:rsidRPr="008F31AC">
        <w:t>页面，执行构建任务，查看构建结果，如下图出现：</w:t>
      </w:r>
      <w:r w:rsidRPr="008F31AC">
        <w:t>“Finished: SUCCESS”</w:t>
      </w:r>
      <w:r w:rsidRPr="008F31AC">
        <w:t>，表示构建成功。</w:t>
      </w:r>
    </w:p>
    <w:p w14:paraId="6F195F09" w14:textId="4CD512B6" w:rsidR="00771EFE" w:rsidRPr="008F31AC" w:rsidRDefault="00771EFE" w:rsidP="00C80A2C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420"/>
        <w:rPr>
          <w:rFonts w:ascii="Huawei Sans" w:eastAsia="方正兰亭黑简体" w:hAnsi="Huawei Sans" w:cs="Huawei Sans"/>
          <w:sz w:val="21"/>
        </w:rPr>
      </w:pPr>
      <w:r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1C18BDCE" wp14:editId="4E8E3A25">
            <wp:extent cx="5274310" cy="2618740"/>
            <wp:effectExtent l="19050" t="19050" r="2159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5FC3AC" w14:textId="77777777" w:rsidR="00771EFE" w:rsidRPr="008F31AC" w:rsidRDefault="00771EFE" w:rsidP="00C80A2C">
      <w:pPr>
        <w:pStyle w:val="2"/>
      </w:pPr>
      <w:bookmarkStart w:id="39" w:name="_Toc9663"/>
      <w:bookmarkStart w:id="40" w:name="_Toc50728194"/>
      <w:r w:rsidRPr="008F31AC">
        <w:t>发布</w:t>
      </w:r>
      <w:bookmarkEnd w:id="39"/>
      <w:bookmarkEnd w:id="40"/>
    </w:p>
    <w:p w14:paraId="035A5EDA" w14:textId="7FD6A0F3" w:rsidR="00771EFE" w:rsidRPr="008F31AC" w:rsidRDefault="00771EFE" w:rsidP="00C80A2C">
      <w:pPr>
        <w:pStyle w:val="1e"/>
      </w:pPr>
      <w:r w:rsidRPr="008F31AC">
        <w:t>本项目中</w:t>
      </w:r>
      <w:r w:rsidRPr="008F31AC">
        <w:t>“</w:t>
      </w:r>
      <w:r w:rsidRPr="008F31AC">
        <w:t>发布</w:t>
      </w:r>
      <w:r w:rsidRPr="008F31AC">
        <w:t>”</w:t>
      </w:r>
      <w:r w:rsidRPr="008F31AC">
        <w:t>的作用是存储构建生成的</w:t>
      </w:r>
      <w:r w:rsidRPr="008F31AC">
        <w:t>war</w:t>
      </w:r>
      <w:r w:rsidRPr="008F31AC">
        <w:t>包和</w:t>
      </w:r>
      <w:r w:rsidRPr="008F31AC">
        <w:t>tar.gz</w:t>
      </w:r>
      <w:r w:rsidRPr="008F31AC">
        <w:t>压缩包，便于后续的版本管理和</w:t>
      </w:r>
      <w:r w:rsidRPr="008F31AC">
        <w:t>“</w:t>
      </w:r>
      <w:r w:rsidRPr="008F31AC">
        <w:t>部署</w:t>
      </w:r>
      <w:r w:rsidRPr="008F31AC">
        <w:t>”</w:t>
      </w:r>
      <w:r w:rsidRPr="008F31AC">
        <w:t>功能的实现。查看构建生成的软件包</w:t>
      </w:r>
      <w:r w:rsidR="00C80A2C">
        <w:t>：</w:t>
      </w:r>
    </w:p>
    <w:p w14:paraId="3CF58559" w14:textId="7FC61B36" w:rsidR="00771EFE" w:rsidRDefault="00C627C8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0EF008" wp14:editId="7D641F67">
                <wp:simplePos x="0" y="0"/>
                <wp:positionH relativeFrom="column">
                  <wp:posOffset>318668</wp:posOffset>
                </wp:positionH>
                <wp:positionV relativeFrom="paragraph">
                  <wp:posOffset>1114426</wp:posOffset>
                </wp:positionV>
                <wp:extent cx="380391" cy="109728"/>
                <wp:effectExtent l="19050" t="19050" r="19685" b="24130"/>
                <wp:wrapNone/>
                <wp:docPr id="43089" name="矩形 43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91" cy="109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2895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EF008" id="矩形 43089" o:spid="_x0000_s1061" style="position:absolute;margin-left:25.1pt;margin-top:87.75pt;width:29.95pt;height: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" filled="f" strokecolor="#c7000b" strokeweight="2.25pt">
                <v:textbox>
                  <w:txbxContent>
                    <w:p w14:paraId="712C2895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274ED153" wp14:editId="76D156FA">
            <wp:extent cx="5274310" cy="1475105"/>
            <wp:effectExtent l="19050" t="19050" r="2159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B6FFD7" w14:textId="77777777" w:rsidR="001D0A2C" w:rsidRDefault="001D0A2C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</w:p>
    <w:p w14:paraId="4CC18C68" w14:textId="5802B2A0" w:rsidR="00A86A0C" w:rsidRDefault="00A86A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eastAsia="方正兰亭黑简体" w:hAnsi="Huawei Sans" w:cs="Huawei Sans"/>
          <w:sz w:val="21"/>
        </w:rPr>
        <w:br w:type="page"/>
      </w:r>
    </w:p>
    <w:p w14:paraId="3209795E" w14:textId="77777777" w:rsidR="00771EFE" w:rsidRPr="008F31AC" w:rsidRDefault="00771EFE" w:rsidP="00C80A2C">
      <w:pPr>
        <w:pStyle w:val="1"/>
      </w:pPr>
      <w:bookmarkStart w:id="41" w:name="_Toc16756"/>
      <w:bookmarkStart w:id="42" w:name="_Toc50728195"/>
      <w:r w:rsidRPr="008F31AC">
        <w:lastRenderedPageBreak/>
        <w:t>部署</w:t>
      </w:r>
      <w:bookmarkEnd w:id="41"/>
      <w:bookmarkEnd w:id="42"/>
    </w:p>
    <w:p w14:paraId="0E6B2E6C" w14:textId="751F864F" w:rsidR="00F97486" w:rsidRDefault="00F97486" w:rsidP="00C80A2C">
      <w:pPr>
        <w:pStyle w:val="2"/>
        <w:rPr>
          <w:lang w:eastAsia="zh-CN"/>
        </w:rPr>
      </w:pPr>
      <w:bookmarkStart w:id="43" w:name="_Toc50728196"/>
      <w:bookmarkStart w:id="44" w:name="_Toc22386"/>
      <w:r>
        <w:rPr>
          <w:rFonts w:hint="eastAsia"/>
          <w:lang w:eastAsia="zh-CN"/>
        </w:rPr>
        <w:t>准备华为弹性云主机</w:t>
      </w:r>
      <w:bookmarkEnd w:id="43"/>
    </w:p>
    <w:p w14:paraId="23A8251A" w14:textId="003725E4" w:rsidR="007D0D38" w:rsidRPr="00C615AC" w:rsidRDefault="00F97486" w:rsidP="007D0D38">
      <w:pPr>
        <w:pStyle w:val="1e"/>
      </w:pPr>
      <w:r w:rsidRPr="008F31AC">
        <w:t>“Halo</w:t>
      </w:r>
      <w:r w:rsidRPr="008F31AC">
        <w:t>个人独立博客系统</w:t>
      </w:r>
      <w:r w:rsidRPr="008F31AC">
        <w:t>”</w:t>
      </w:r>
      <w:r w:rsidRPr="008F31AC">
        <w:t>是一个</w:t>
      </w:r>
      <w:r w:rsidRPr="008F31AC">
        <w:t>Web</w:t>
      </w:r>
      <w:r w:rsidRPr="008F31AC">
        <w:t>项目，需要部署到服务器上才可以运行，本文采用部署服务器是华为云弹性云主机</w:t>
      </w:r>
      <w:r w:rsidR="007D0D38" w:rsidRPr="00C615AC">
        <w:t>，您也可以使用自己的</w:t>
      </w:r>
      <w:r w:rsidR="007D0D38" w:rsidRPr="00C615AC">
        <w:t>Linux</w:t>
      </w:r>
      <w:r w:rsidR="007D0D38" w:rsidRPr="00C615AC">
        <w:t>主机（建议使用</w:t>
      </w:r>
      <w:proofErr w:type="spellStart"/>
      <w:r w:rsidR="007D0D38">
        <w:rPr>
          <w:rFonts w:hint="eastAsia"/>
        </w:rPr>
        <w:t>CentOS</w:t>
      </w:r>
      <w:proofErr w:type="spellEnd"/>
      <w:r w:rsidR="007D0D38">
        <w:t xml:space="preserve"> 7.6</w:t>
      </w:r>
      <w:r w:rsidR="007D0D38" w:rsidRPr="00C615AC">
        <w:t>操作系统）。</w:t>
      </w:r>
    </w:p>
    <w:p w14:paraId="28872195" w14:textId="5AA89643" w:rsidR="007D0D38" w:rsidRPr="00C615AC" w:rsidRDefault="00660FCF" w:rsidP="00B74C90">
      <w:pPr>
        <w:pStyle w:val="30"/>
      </w:pPr>
      <w:r>
        <w:rPr>
          <w:rFonts w:hint="eastAsia"/>
        </w:rPr>
        <w:t xml:space="preserve"> </w:t>
      </w:r>
      <w:r w:rsidR="007D0D38" w:rsidRPr="00C615AC">
        <w:t>登录弹性云服务器</w:t>
      </w:r>
      <w:r w:rsidR="007D0D38" w:rsidRPr="00C615AC">
        <w:t>ECS</w:t>
      </w:r>
      <w:proofErr w:type="gramStart"/>
      <w:r w:rsidR="007D0D38" w:rsidRPr="00C615AC">
        <w:t>官网</w:t>
      </w:r>
      <w:proofErr w:type="gramEnd"/>
      <w:r w:rsidR="007D0D38" w:rsidRPr="00027FE7">
        <w:t>https://www.huaweicloud.com/product/ecs.html</w:t>
      </w:r>
      <w:r w:rsidR="007D0D38" w:rsidRPr="00C615AC">
        <w:t>，单击</w:t>
      </w:r>
      <w:r w:rsidR="007D0D38" w:rsidRPr="00C615AC">
        <w:t>“</w:t>
      </w:r>
      <w:r w:rsidR="007D0D38" w:rsidRPr="00C615AC">
        <w:t>立即购买</w:t>
      </w:r>
      <w:r w:rsidR="007D0D38" w:rsidRPr="00C615AC">
        <w:t>”</w:t>
      </w:r>
      <w:r w:rsidR="007D0D38" w:rsidRPr="00C615AC">
        <w:t>，进入弹性云服务器控制台。</w:t>
      </w:r>
    </w:p>
    <w:p w14:paraId="63202233" w14:textId="10997FC7" w:rsidR="007D0D38" w:rsidRPr="00C615AC" w:rsidRDefault="00660FCF" w:rsidP="00B74C90">
      <w:pPr>
        <w:pStyle w:val="30"/>
      </w:pPr>
      <w:r>
        <w:t xml:space="preserve"> </w:t>
      </w:r>
      <w:r w:rsidR="007D0D38" w:rsidRPr="00C615AC">
        <w:t>参照以下配置购买云主机，列表中未涉及的配置保持默认值。</w:t>
      </w:r>
    </w:p>
    <w:tbl>
      <w:tblPr>
        <w:tblStyle w:val="V307"/>
        <w:tblW w:w="7938" w:type="dxa"/>
        <w:tblLayout w:type="fixed"/>
        <w:tblLook w:val="01E0" w:firstRow="1" w:lastRow="1" w:firstColumn="1" w:lastColumn="1" w:noHBand="0" w:noVBand="0"/>
      </w:tblPr>
      <w:tblGrid>
        <w:gridCol w:w="1190"/>
        <w:gridCol w:w="1461"/>
        <w:gridCol w:w="5287"/>
      </w:tblGrid>
      <w:tr w:rsidR="007D0D38" w:rsidRPr="00027FE7" w14:paraId="125EBCFF" w14:textId="77777777" w:rsidTr="00A86A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</w:tcPr>
          <w:p w14:paraId="62CCECE5" w14:textId="77777777" w:rsidR="007D0D38" w:rsidRPr="00027FE7" w:rsidRDefault="007D0D38" w:rsidP="009B34ED">
            <w:pPr>
              <w:pStyle w:val="5a"/>
            </w:pPr>
            <w:r w:rsidRPr="00027FE7">
              <w:t>配置分类</w:t>
            </w:r>
          </w:p>
        </w:tc>
        <w:tc>
          <w:tcPr>
            <w:tcW w:w="920" w:type="pct"/>
          </w:tcPr>
          <w:p w14:paraId="6AA8FC62" w14:textId="77777777" w:rsidR="007D0D38" w:rsidRPr="00027FE7" w:rsidRDefault="007D0D38" w:rsidP="009B34ED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配置项</w:t>
            </w:r>
          </w:p>
        </w:tc>
        <w:tc>
          <w:tcPr>
            <w:tcW w:w="3330" w:type="pct"/>
          </w:tcPr>
          <w:p w14:paraId="6FE72AB8" w14:textId="77777777" w:rsidR="007D0D38" w:rsidRPr="00027FE7" w:rsidRDefault="007D0D38" w:rsidP="009B34ED">
            <w:pPr>
              <w:pStyle w:val="5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建议选择</w:t>
            </w:r>
          </w:p>
        </w:tc>
      </w:tr>
      <w:tr w:rsidR="007D0D38" w:rsidRPr="00027FE7" w14:paraId="45E2A474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 w:val="restart"/>
          </w:tcPr>
          <w:p w14:paraId="578548B2" w14:textId="77777777" w:rsidR="007D0D38" w:rsidRPr="00027FE7" w:rsidRDefault="007D0D38" w:rsidP="009B34ED">
            <w:pPr>
              <w:pStyle w:val="5a"/>
            </w:pPr>
            <w:r w:rsidRPr="00027FE7">
              <w:t>基础配置</w:t>
            </w:r>
          </w:p>
        </w:tc>
        <w:tc>
          <w:tcPr>
            <w:tcW w:w="920" w:type="pct"/>
          </w:tcPr>
          <w:p w14:paraId="2F42A823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计费模式</w:t>
            </w:r>
          </w:p>
        </w:tc>
        <w:tc>
          <w:tcPr>
            <w:tcW w:w="3330" w:type="pct"/>
          </w:tcPr>
          <w:p w14:paraId="2B390788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按需付费</w:t>
            </w:r>
          </w:p>
        </w:tc>
      </w:tr>
      <w:tr w:rsidR="007D0D38" w:rsidRPr="00027FE7" w14:paraId="0E4015CB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22CBCAE3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7F332AA5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区域</w:t>
            </w:r>
          </w:p>
        </w:tc>
        <w:tc>
          <w:tcPr>
            <w:tcW w:w="3330" w:type="pct"/>
          </w:tcPr>
          <w:p w14:paraId="68F80761" w14:textId="5EB5543F" w:rsidR="007D0D38" w:rsidRPr="00027FE7" w:rsidRDefault="007D0D38" w:rsidP="007D0D3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华北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北京四</w:t>
            </w:r>
          </w:p>
        </w:tc>
      </w:tr>
      <w:tr w:rsidR="007D0D38" w:rsidRPr="00027FE7" w14:paraId="60CD9A98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4B90C265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0B7E78A2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027FE7">
              <w:t>可用区</w:t>
            </w:r>
            <w:proofErr w:type="gramEnd"/>
          </w:p>
        </w:tc>
        <w:tc>
          <w:tcPr>
            <w:tcW w:w="3330" w:type="pct"/>
          </w:tcPr>
          <w:p w14:paraId="0DE68D76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随机分配</w:t>
            </w:r>
          </w:p>
        </w:tc>
      </w:tr>
      <w:tr w:rsidR="007D0D38" w:rsidRPr="00027FE7" w14:paraId="76682000" w14:textId="77777777" w:rsidTr="009B34ED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4AB091EF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72DB5A0F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30" w:type="pct"/>
          </w:tcPr>
          <w:p w14:paraId="641AE24A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鲲鹏计算</w:t>
            </w:r>
          </w:p>
        </w:tc>
      </w:tr>
      <w:tr w:rsidR="007D0D38" w:rsidRPr="00027FE7" w14:paraId="6A313F4F" w14:textId="77777777" w:rsidTr="009B34ED">
        <w:trPr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13A08827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1094063B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规格</w:t>
            </w:r>
          </w:p>
        </w:tc>
        <w:tc>
          <w:tcPr>
            <w:tcW w:w="3330" w:type="pct"/>
          </w:tcPr>
          <w:p w14:paraId="19BFB28B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通用计算型</w:t>
            </w:r>
            <w:r w:rsidRPr="00027FE7">
              <w:t xml:space="preserve"> - </w:t>
            </w:r>
            <w:r w:rsidRPr="007B0BAB">
              <w:t>kc1.large.2</w:t>
            </w:r>
            <w:r w:rsidRPr="00027FE7">
              <w:t>（</w:t>
            </w:r>
            <w:r w:rsidRPr="00027FE7">
              <w:rPr>
                <w:color w:val="252B3A"/>
              </w:rPr>
              <w:t>若已售罄，可选其他</w:t>
            </w:r>
            <w:r w:rsidRPr="00027FE7">
              <w:rPr>
                <w:color w:val="252B3A"/>
              </w:rPr>
              <w:t>2</w:t>
            </w:r>
            <w:r w:rsidRPr="00027FE7">
              <w:rPr>
                <w:color w:val="252B3A"/>
              </w:rPr>
              <w:t>核</w:t>
            </w:r>
            <w:r>
              <w:rPr>
                <w:color w:val="252B3A"/>
              </w:rPr>
              <w:t>4</w:t>
            </w:r>
            <w:r w:rsidRPr="00027FE7">
              <w:rPr>
                <w:color w:val="252B3A"/>
              </w:rPr>
              <w:t>G</w:t>
            </w:r>
            <w:r w:rsidRPr="00027FE7">
              <w:rPr>
                <w:color w:val="252B3A"/>
              </w:rPr>
              <w:t>以上规格</w:t>
            </w:r>
            <w:r w:rsidRPr="00027FE7">
              <w:t>）。</w:t>
            </w:r>
          </w:p>
        </w:tc>
      </w:tr>
      <w:tr w:rsidR="007D0D38" w:rsidRPr="00027FE7" w14:paraId="4D11E989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7E56981B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5B163EEA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镜像</w:t>
            </w:r>
          </w:p>
        </w:tc>
        <w:tc>
          <w:tcPr>
            <w:tcW w:w="3330" w:type="pct"/>
          </w:tcPr>
          <w:p w14:paraId="7F7881A1" w14:textId="50237480" w:rsidR="007D0D38" w:rsidRPr="00027FE7" w:rsidRDefault="007D0D38" w:rsidP="007D0D38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公共镜像</w:t>
            </w:r>
            <w:r w:rsidRPr="00027FE7">
              <w:t xml:space="preserve"> </w:t>
            </w:r>
            <w:r>
              <w:t>–</w:t>
            </w:r>
            <w:r w:rsidRPr="00027FE7">
              <w:t xml:space="preserve"> </w:t>
            </w:r>
            <w:proofErr w:type="spellStart"/>
            <w:r>
              <w:rPr>
                <w:rFonts w:hint="eastAsia"/>
              </w:rPr>
              <w:t>CentOS</w:t>
            </w:r>
            <w:proofErr w:type="spellEnd"/>
            <w:r>
              <w:t xml:space="preserve"> 7.6</w:t>
            </w:r>
            <w:r w:rsidRPr="00027FE7">
              <w:t xml:space="preserve"> 64bit</w:t>
            </w:r>
            <w:r>
              <w:t xml:space="preserve"> </w:t>
            </w:r>
            <w:r>
              <w:rPr>
                <w:rFonts w:hint="eastAsia"/>
              </w:rPr>
              <w:t>with</w:t>
            </w:r>
            <w:r>
              <w:t xml:space="preserve"> </w:t>
            </w:r>
            <w:r>
              <w:rPr>
                <w:rFonts w:hint="eastAsia"/>
              </w:rPr>
              <w:t>ARM</w:t>
            </w:r>
          </w:p>
        </w:tc>
      </w:tr>
      <w:tr w:rsidR="00515272" w:rsidRPr="00027FE7" w14:paraId="7F4CF56B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 w:val="restart"/>
          </w:tcPr>
          <w:p w14:paraId="433903E9" w14:textId="77777777" w:rsidR="00515272" w:rsidRPr="00027FE7" w:rsidRDefault="00515272" w:rsidP="009B34ED">
            <w:pPr>
              <w:pStyle w:val="5a"/>
            </w:pPr>
            <w:r w:rsidRPr="00027FE7">
              <w:t>网络配置</w:t>
            </w:r>
          </w:p>
        </w:tc>
        <w:tc>
          <w:tcPr>
            <w:tcW w:w="920" w:type="pct"/>
          </w:tcPr>
          <w:p w14:paraId="7D57E4FF" w14:textId="77777777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网络</w:t>
            </w:r>
          </w:p>
        </w:tc>
        <w:tc>
          <w:tcPr>
            <w:tcW w:w="3330" w:type="pct"/>
          </w:tcPr>
          <w:p w14:paraId="2FF9054C" w14:textId="77777777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在列表中任选一个即可。</w:t>
            </w:r>
          </w:p>
        </w:tc>
      </w:tr>
      <w:tr w:rsidR="00515272" w:rsidRPr="00027FE7" w14:paraId="39146257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46700EA5" w14:textId="77777777" w:rsidR="00515272" w:rsidRPr="00027FE7" w:rsidRDefault="00515272" w:rsidP="009B34ED">
            <w:pPr>
              <w:pStyle w:val="5a"/>
            </w:pPr>
          </w:p>
        </w:tc>
        <w:tc>
          <w:tcPr>
            <w:tcW w:w="920" w:type="pct"/>
          </w:tcPr>
          <w:p w14:paraId="53EEA4AF" w14:textId="77777777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弹性公网</w:t>
            </w:r>
            <w:r w:rsidRPr="00027FE7">
              <w:t>IP</w:t>
            </w:r>
          </w:p>
        </w:tc>
        <w:tc>
          <w:tcPr>
            <w:tcW w:w="3330" w:type="pct"/>
          </w:tcPr>
          <w:p w14:paraId="0530B820" w14:textId="77777777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现在购买</w:t>
            </w:r>
          </w:p>
        </w:tc>
      </w:tr>
      <w:tr w:rsidR="00515272" w:rsidRPr="00027FE7" w14:paraId="2B791246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5E0D7EB7" w14:textId="77777777" w:rsidR="00515272" w:rsidRPr="00027FE7" w:rsidRDefault="00515272" w:rsidP="009B34ED">
            <w:pPr>
              <w:pStyle w:val="5a"/>
            </w:pPr>
          </w:p>
        </w:tc>
        <w:tc>
          <w:tcPr>
            <w:tcW w:w="920" w:type="pct"/>
          </w:tcPr>
          <w:p w14:paraId="46C32DE3" w14:textId="77777777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规格</w:t>
            </w:r>
          </w:p>
        </w:tc>
        <w:tc>
          <w:tcPr>
            <w:tcW w:w="3330" w:type="pct"/>
          </w:tcPr>
          <w:p w14:paraId="48C43D86" w14:textId="77777777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动</w:t>
            </w:r>
            <w:r w:rsidRPr="00027FE7">
              <w:t>态</w:t>
            </w:r>
            <w:r w:rsidRPr="00027FE7">
              <w:t>BGP</w:t>
            </w:r>
          </w:p>
        </w:tc>
      </w:tr>
      <w:tr w:rsidR="00515272" w:rsidRPr="00027FE7" w14:paraId="31CC2174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5EBEE40A" w14:textId="77777777" w:rsidR="00515272" w:rsidRPr="00027FE7" w:rsidRDefault="00515272" w:rsidP="009B34ED">
            <w:pPr>
              <w:pStyle w:val="5a"/>
            </w:pPr>
          </w:p>
        </w:tc>
        <w:tc>
          <w:tcPr>
            <w:tcW w:w="920" w:type="pct"/>
          </w:tcPr>
          <w:p w14:paraId="5C3F40F4" w14:textId="77777777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计费方式</w:t>
            </w:r>
          </w:p>
        </w:tc>
        <w:tc>
          <w:tcPr>
            <w:tcW w:w="3330" w:type="pct"/>
          </w:tcPr>
          <w:p w14:paraId="01ABAB02" w14:textId="7A28369F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按</w:t>
            </w:r>
            <w:r>
              <w:rPr>
                <w:rFonts w:hint="eastAsia"/>
              </w:rPr>
              <w:t>带宽</w:t>
            </w:r>
            <w:r w:rsidRPr="00027FE7">
              <w:t>计费</w:t>
            </w:r>
          </w:p>
        </w:tc>
      </w:tr>
      <w:tr w:rsidR="00515272" w:rsidRPr="00027FE7" w14:paraId="77875C71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71D158FB" w14:textId="77777777" w:rsidR="00515272" w:rsidRPr="00027FE7" w:rsidRDefault="00515272" w:rsidP="009B34ED">
            <w:pPr>
              <w:pStyle w:val="5a"/>
            </w:pPr>
          </w:p>
        </w:tc>
        <w:tc>
          <w:tcPr>
            <w:tcW w:w="920" w:type="pct"/>
          </w:tcPr>
          <w:p w14:paraId="074F940A" w14:textId="3D6C3FD2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带宽大小</w:t>
            </w:r>
          </w:p>
        </w:tc>
        <w:tc>
          <w:tcPr>
            <w:tcW w:w="3330" w:type="pct"/>
          </w:tcPr>
          <w:p w14:paraId="12EF0B0B" w14:textId="1599BA8E" w:rsidR="00515272" w:rsidRPr="00027FE7" w:rsidRDefault="00515272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>
              <w:rPr>
                <w:rFonts w:hint="eastAsia"/>
              </w:rPr>
              <w:t>M</w:t>
            </w:r>
          </w:p>
        </w:tc>
      </w:tr>
      <w:tr w:rsidR="007D0D38" w:rsidRPr="00027FE7" w14:paraId="4E57AD65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 w:val="restart"/>
          </w:tcPr>
          <w:p w14:paraId="7F2C1BAE" w14:textId="77777777" w:rsidR="007D0D38" w:rsidRPr="00027FE7" w:rsidRDefault="007D0D38" w:rsidP="009B34ED">
            <w:pPr>
              <w:pStyle w:val="5a"/>
            </w:pPr>
            <w:r w:rsidRPr="00027FE7">
              <w:t>高级配置</w:t>
            </w:r>
          </w:p>
        </w:tc>
        <w:tc>
          <w:tcPr>
            <w:tcW w:w="920" w:type="pct"/>
          </w:tcPr>
          <w:p w14:paraId="5A2EF06C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云服务器名称</w:t>
            </w:r>
          </w:p>
        </w:tc>
        <w:tc>
          <w:tcPr>
            <w:tcW w:w="3330" w:type="pct"/>
          </w:tcPr>
          <w:p w14:paraId="55CA5625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自定义（为避免账户下购买过多</w:t>
            </w:r>
            <w:proofErr w:type="gramStart"/>
            <w:r w:rsidRPr="00027FE7">
              <w:t>个</w:t>
            </w:r>
            <w:proofErr w:type="gramEnd"/>
            <w:r w:rsidRPr="00027FE7">
              <w:t>主机时不易查找的情况，建议修改系统默认主机名称，使用易于辨认的主机</w:t>
            </w:r>
            <w:r w:rsidRPr="00027FE7">
              <w:lastRenderedPageBreak/>
              <w:t>名）。</w:t>
            </w:r>
          </w:p>
        </w:tc>
      </w:tr>
      <w:tr w:rsidR="007D0D38" w:rsidRPr="00027FE7" w14:paraId="2464275F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14A3E15F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6E09BFA4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登录凭证</w:t>
            </w:r>
          </w:p>
        </w:tc>
        <w:tc>
          <w:tcPr>
            <w:tcW w:w="3330" w:type="pct"/>
          </w:tcPr>
          <w:p w14:paraId="0709F762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密码</w:t>
            </w:r>
          </w:p>
        </w:tc>
      </w:tr>
      <w:tr w:rsidR="007D0D38" w:rsidRPr="00027FE7" w14:paraId="00933AC9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314726E7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11AC3906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密码</w:t>
            </w:r>
          </w:p>
        </w:tc>
        <w:tc>
          <w:tcPr>
            <w:tcW w:w="3330" w:type="pct"/>
          </w:tcPr>
          <w:p w14:paraId="17144B23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自定义</w:t>
            </w:r>
          </w:p>
        </w:tc>
      </w:tr>
      <w:tr w:rsidR="007D0D38" w:rsidRPr="00027FE7" w14:paraId="7A0F1A0A" w14:textId="77777777" w:rsidTr="009B34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pct"/>
            <w:vMerge/>
          </w:tcPr>
          <w:p w14:paraId="2B42E5EC" w14:textId="77777777" w:rsidR="007D0D38" w:rsidRPr="00027FE7" w:rsidRDefault="007D0D38" w:rsidP="009B34ED">
            <w:pPr>
              <w:pStyle w:val="5a"/>
            </w:pPr>
          </w:p>
        </w:tc>
        <w:tc>
          <w:tcPr>
            <w:tcW w:w="920" w:type="pct"/>
          </w:tcPr>
          <w:p w14:paraId="407B4B5A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云备份</w:t>
            </w:r>
          </w:p>
        </w:tc>
        <w:tc>
          <w:tcPr>
            <w:tcW w:w="3330" w:type="pct"/>
          </w:tcPr>
          <w:p w14:paraId="55069F03" w14:textId="77777777" w:rsidR="007D0D38" w:rsidRPr="00027FE7" w:rsidRDefault="007D0D38" w:rsidP="009B34ED">
            <w:pPr>
              <w:pStyle w:val="5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7FE7">
              <w:t>暂不购买</w:t>
            </w:r>
          </w:p>
        </w:tc>
      </w:tr>
    </w:tbl>
    <w:p w14:paraId="7A1E9C0D" w14:textId="2B32E5DA" w:rsidR="007D0D38" w:rsidRPr="00C615AC" w:rsidRDefault="00660FCF" w:rsidP="00B74C90">
      <w:pPr>
        <w:pStyle w:val="30"/>
      </w:pPr>
      <w:r>
        <w:rPr>
          <w:rFonts w:hint="eastAsia"/>
        </w:rPr>
        <w:t xml:space="preserve"> </w:t>
      </w:r>
      <w:r w:rsidR="007D0D38" w:rsidRPr="00C615AC">
        <w:t>在步骤</w:t>
      </w:r>
      <w:r w:rsidR="007D0D38" w:rsidRPr="00C615AC">
        <w:t>“</w:t>
      </w:r>
      <w:r w:rsidR="007D0D38" w:rsidRPr="00C615AC">
        <w:t>确认配置</w:t>
      </w:r>
      <w:r w:rsidR="007D0D38" w:rsidRPr="00C615AC">
        <w:t>”</w:t>
      </w:r>
      <w:r w:rsidR="007D0D38" w:rsidRPr="00C615AC">
        <w:t>中，勾选</w:t>
      </w:r>
      <w:r w:rsidR="007D0D38" w:rsidRPr="00C615AC">
        <w:t>“</w:t>
      </w:r>
      <w:r w:rsidR="007D0D38" w:rsidRPr="00C615AC">
        <w:t>我已经阅读并同意《华为镜像免责声明》</w:t>
      </w:r>
      <w:r w:rsidR="007D0D38" w:rsidRPr="00C615AC">
        <w:t>”</w:t>
      </w:r>
      <w:r w:rsidR="007D0D38" w:rsidRPr="00C615AC">
        <w:t>，单击</w:t>
      </w:r>
      <w:r w:rsidR="007D0D38" w:rsidRPr="00C615AC">
        <w:t>“</w:t>
      </w:r>
      <w:r w:rsidR="007D0D38" w:rsidRPr="00C615AC">
        <w:t>立即购买</w:t>
      </w:r>
      <w:r w:rsidR="007D0D38" w:rsidRPr="00C615AC">
        <w:t>”</w:t>
      </w:r>
      <w:r w:rsidR="007D0D38" w:rsidRPr="00C615AC">
        <w:t>。系统将提示</w:t>
      </w:r>
      <w:r w:rsidR="007D0D38" w:rsidRPr="00C615AC">
        <w:t>“</w:t>
      </w:r>
      <w:r w:rsidR="007D0D38" w:rsidRPr="00C615AC">
        <w:t>任务提交成功！</w:t>
      </w:r>
      <w:r w:rsidR="007D0D38" w:rsidRPr="00C615AC">
        <w:t>”</w:t>
      </w:r>
      <w:r w:rsidR="007D0D38" w:rsidRPr="00C615AC">
        <w:t>，单击</w:t>
      </w:r>
      <w:r w:rsidR="007D0D38" w:rsidRPr="00C615AC">
        <w:t>“</w:t>
      </w:r>
      <w:r w:rsidR="007D0D38" w:rsidRPr="00C615AC">
        <w:t>返回云主机列表</w:t>
      </w:r>
      <w:r w:rsidR="007D0D38" w:rsidRPr="00C615AC">
        <w:t>”</w:t>
      </w:r>
      <w:r w:rsidR="007D0D38" w:rsidRPr="00C615AC">
        <w:t>，即可看到刚刚购买的云主机。</w:t>
      </w:r>
    </w:p>
    <w:p w14:paraId="60E1D885" w14:textId="644C76AD" w:rsidR="007D0D38" w:rsidRPr="00F97486" w:rsidRDefault="00C627C8" w:rsidP="007D0D38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71B505" wp14:editId="1AC0DF16">
                <wp:simplePos x="0" y="0"/>
                <wp:positionH relativeFrom="column">
                  <wp:posOffset>918515</wp:posOffset>
                </wp:positionH>
                <wp:positionV relativeFrom="paragraph">
                  <wp:posOffset>2304314</wp:posOffset>
                </wp:positionV>
                <wp:extent cx="987552" cy="109728"/>
                <wp:effectExtent l="19050" t="19050" r="22225" b="24130"/>
                <wp:wrapNone/>
                <wp:docPr id="43090" name="矩形 43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52" cy="109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59B2C" w14:textId="77777777" w:rsidR="009B34ED" w:rsidRDefault="009B34ED" w:rsidP="00C627C8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1B505" id="矩形 43090" o:spid="_x0000_s1062" style="position:absolute;margin-left:72.3pt;margin-top:181.45pt;width:77.75pt;height:8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" filled="f" strokecolor="#c7000b" strokeweight="2.25pt">
                <v:textbox>
                  <w:txbxContent>
                    <w:p w14:paraId="05159B2C" w14:textId="77777777" w:rsidR="009B34ED" w:rsidRDefault="009B34ED" w:rsidP="00C627C8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D0D38">
        <w:rPr>
          <w:noProof/>
        </w:rPr>
        <w:drawing>
          <wp:inline distT="0" distB="0" distL="0" distR="0" wp14:anchorId="49D7C122" wp14:editId="2D10495A">
            <wp:extent cx="6120130" cy="2478405"/>
            <wp:effectExtent l="19050" t="19050" r="1397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84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81CA2A" w14:textId="40E0AB11" w:rsidR="00771EFE" w:rsidRPr="008F31AC" w:rsidRDefault="00F97486" w:rsidP="00C80A2C">
      <w:pPr>
        <w:pStyle w:val="2"/>
      </w:pPr>
      <w:bookmarkStart w:id="45" w:name="_Toc50728197"/>
      <w:r w:rsidRPr="008F31AC">
        <w:t>添加授信主机</w:t>
      </w:r>
      <w:bookmarkEnd w:id="44"/>
      <w:bookmarkEnd w:id="45"/>
    </w:p>
    <w:p w14:paraId="7E357DE1" w14:textId="50B1868C" w:rsidR="00771EFE" w:rsidRPr="008F31AC" w:rsidRDefault="00771EFE" w:rsidP="00C80A2C">
      <w:pPr>
        <w:pStyle w:val="1e"/>
      </w:pPr>
      <w:proofErr w:type="spellStart"/>
      <w:r w:rsidRPr="008F31AC">
        <w:t>DevCloud</w:t>
      </w:r>
      <w:proofErr w:type="spellEnd"/>
      <w:r w:rsidRPr="008F31AC">
        <w:t>在使用</w:t>
      </w:r>
      <w:r w:rsidR="00F97486">
        <w:rPr>
          <w:rFonts w:hint="eastAsia"/>
        </w:rPr>
        <w:t>华为弹性</w:t>
      </w:r>
      <w:r w:rsidRPr="008F31AC">
        <w:t>云主机之前需要先对其授信。</w:t>
      </w:r>
    </w:p>
    <w:p w14:paraId="652B0BA9" w14:textId="77777777" w:rsidR="00771EFE" w:rsidRPr="008F31AC" w:rsidRDefault="00771EFE" w:rsidP="00B74C90">
      <w:pPr>
        <w:pStyle w:val="30"/>
      </w:pPr>
      <w:r w:rsidRPr="008F31AC">
        <w:t>点击</w:t>
      </w:r>
      <w:r w:rsidRPr="008F31AC">
        <w:t>“</w:t>
      </w:r>
      <w:r w:rsidRPr="008F31AC">
        <w:t>设置</w:t>
      </w:r>
      <w:r w:rsidRPr="008F31AC">
        <w:t>-</w:t>
      </w:r>
      <w:r w:rsidRPr="008F31AC">
        <w:t>通用设置</w:t>
      </w:r>
      <w:r w:rsidRPr="008F31AC">
        <w:t>-</w:t>
      </w:r>
      <w:r w:rsidRPr="008F31AC">
        <w:t>主机组管理</w:t>
      </w:r>
      <w:r w:rsidRPr="008F31AC">
        <w:t>”</w:t>
      </w:r>
      <w:r w:rsidRPr="008F31AC">
        <w:t>，创建主机组。</w:t>
      </w:r>
    </w:p>
    <w:p w14:paraId="3F6B3407" w14:textId="2B14758E" w:rsidR="00771EFE" w:rsidRPr="008F31AC" w:rsidRDefault="00915100" w:rsidP="00C1164A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2A0FD1" wp14:editId="7C95C2EA">
                <wp:simplePos x="0" y="0"/>
                <wp:positionH relativeFrom="column">
                  <wp:posOffset>3866185</wp:posOffset>
                </wp:positionH>
                <wp:positionV relativeFrom="paragraph">
                  <wp:posOffset>676910</wp:posOffset>
                </wp:positionV>
                <wp:extent cx="358444" cy="117043"/>
                <wp:effectExtent l="19050" t="19050" r="22860" b="16510"/>
                <wp:wrapNone/>
                <wp:docPr id="43094" name="矩形 43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4" cy="117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83962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A0FD1" id="矩形 43094" o:spid="_x0000_s1063" style="position:absolute;left:0;text-align:left;margin-left:304.4pt;margin-top:53.3pt;width:28.2pt;height:9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" filled="f" strokecolor="#c7000b" strokeweight="2.25pt">
                <v:textbox>
                  <w:txbxContent>
                    <w:p w14:paraId="09383962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A862AE" wp14:editId="1B4034D9">
                <wp:simplePos x="0" y="0"/>
                <wp:positionH relativeFrom="column">
                  <wp:posOffset>3346755</wp:posOffset>
                </wp:positionH>
                <wp:positionV relativeFrom="paragraph">
                  <wp:posOffset>25400</wp:posOffset>
                </wp:positionV>
                <wp:extent cx="241401" cy="117043"/>
                <wp:effectExtent l="19050" t="19050" r="25400" b="16510"/>
                <wp:wrapNone/>
                <wp:docPr id="43093" name="矩形 43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" cy="117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2189DF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862AE" id="矩形 43093" o:spid="_x0000_s1064" style="position:absolute;left:0;text-align:left;margin-left:263.5pt;margin-top:2pt;width:19pt;height:9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" filled="f" strokecolor="#c7000b" strokeweight="2.25pt">
                <v:textbox>
                  <w:txbxContent>
                    <w:p w14:paraId="072189DF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68B4C7C" wp14:editId="4AEE802F">
                <wp:simplePos x="0" y="0"/>
                <wp:positionH relativeFrom="column">
                  <wp:posOffset>317195</wp:posOffset>
                </wp:positionH>
                <wp:positionV relativeFrom="paragraph">
                  <wp:posOffset>1166495</wp:posOffset>
                </wp:positionV>
                <wp:extent cx="351129" cy="117043"/>
                <wp:effectExtent l="19050" t="19050" r="11430" b="16510"/>
                <wp:wrapNone/>
                <wp:docPr id="43092" name="矩形 43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29" cy="117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C158E3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B4C7C" id="矩形 43092" o:spid="_x0000_s1065" style="position:absolute;left:0;text-align:left;margin-left:25pt;margin-top:91.85pt;width:27.65pt;height:9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" filled="f" strokecolor="#c7000b" strokeweight="2.25pt">
                <v:textbox>
                  <w:txbxContent>
                    <w:p w14:paraId="5FC158E3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7D348F8E" wp14:editId="568FA532">
            <wp:extent cx="5274310" cy="1893570"/>
            <wp:effectExtent l="19050" t="19050" r="2159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lastRenderedPageBreak/>
        <w:drawing>
          <wp:inline distT="0" distB="0" distL="0" distR="0" wp14:anchorId="589EBAE3" wp14:editId="50CFD8AF">
            <wp:extent cx="5274310" cy="2550160"/>
            <wp:effectExtent l="19050" t="19050" r="21590" b="215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B7BE06" w14:textId="77777777" w:rsidR="00771EFE" w:rsidRPr="008F31AC" w:rsidRDefault="00771EFE" w:rsidP="00B74C90">
      <w:pPr>
        <w:pStyle w:val="30"/>
      </w:pPr>
      <w:r w:rsidRPr="008F31AC">
        <w:t>为主机组添加这台云主机：需要知道云主机</w:t>
      </w:r>
      <w:r w:rsidRPr="008F31AC">
        <w:t>IP</w:t>
      </w:r>
      <w:r w:rsidRPr="008F31AC">
        <w:t>、用户名以及密码。</w:t>
      </w:r>
    </w:p>
    <w:p w14:paraId="0A084498" w14:textId="37BAC06A" w:rsidR="00F97486" w:rsidRDefault="00915100" w:rsidP="00C1164A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 w:firstLine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274771B" wp14:editId="690CB291">
                <wp:simplePos x="0" y="0"/>
                <wp:positionH relativeFrom="column">
                  <wp:posOffset>3720236</wp:posOffset>
                </wp:positionH>
                <wp:positionV relativeFrom="paragraph">
                  <wp:posOffset>604418</wp:posOffset>
                </wp:positionV>
                <wp:extent cx="402336" cy="153620"/>
                <wp:effectExtent l="19050" t="19050" r="17145" b="18415"/>
                <wp:wrapNone/>
                <wp:docPr id="43095" name="矩形 43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" cy="15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38C7D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4771B" id="矩形 43095" o:spid="_x0000_s1066" style="position:absolute;left:0;text-align:left;margin-left:292.95pt;margin-top:47.6pt;width:31.7pt;height:12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" filled="f" strokecolor="#c7000b" strokeweight="2.25pt">
                <v:textbox>
                  <w:txbxContent>
                    <w:p w14:paraId="18638C7D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97486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71D83455" wp14:editId="0FF15911">
            <wp:extent cx="5274310" cy="2060575"/>
            <wp:effectExtent l="19050" t="19050" r="2159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05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1989D" w14:textId="2F9DE377" w:rsidR="00771EFE" w:rsidRPr="008F31AC" w:rsidRDefault="00915100" w:rsidP="00C1164A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 w:firstLine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5DAC79" wp14:editId="63CFC7F4">
                <wp:simplePos x="0" y="0"/>
                <wp:positionH relativeFrom="column">
                  <wp:posOffset>1203655</wp:posOffset>
                </wp:positionH>
                <wp:positionV relativeFrom="paragraph">
                  <wp:posOffset>2192655</wp:posOffset>
                </wp:positionV>
                <wp:extent cx="453543" cy="190195"/>
                <wp:effectExtent l="19050" t="19050" r="22860" b="19685"/>
                <wp:wrapNone/>
                <wp:docPr id="43098" name="矩形 43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543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CB6F9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DAC79" id="矩形 43098" o:spid="_x0000_s1067" style="position:absolute;left:0;text-align:left;margin-left:94.8pt;margin-top:172.65pt;width:35.7pt;height: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" filled="f" strokecolor="#c7000b" strokeweight="2.25pt">
                <v:textbox>
                  <w:txbxContent>
                    <w:p w14:paraId="76ECB6F9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A31AAF" wp14:editId="2300F611">
                <wp:simplePos x="0" y="0"/>
                <wp:positionH relativeFrom="column">
                  <wp:posOffset>1568780</wp:posOffset>
                </wp:positionH>
                <wp:positionV relativeFrom="paragraph">
                  <wp:posOffset>1468120</wp:posOffset>
                </wp:positionV>
                <wp:extent cx="409321" cy="541325"/>
                <wp:effectExtent l="19050" t="19050" r="10160" b="11430"/>
                <wp:wrapNone/>
                <wp:docPr id="43097" name="矩形 43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321" cy="541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45290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31AAF" id="矩形 43097" o:spid="_x0000_s1068" style="position:absolute;left:0;text-align:left;margin-left:123.55pt;margin-top:115.6pt;width:32.25pt;height:42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" filled="f" strokecolor="#c7000b" strokeweight="2.25pt">
                <v:textbox>
                  <w:txbxContent>
                    <w:p w14:paraId="47845290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90CD510" wp14:editId="572C2BD6">
                <wp:simplePos x="0" y="0"/>
                <wp:positionH relativeFrom="column">
                  <wp:posOffset>1584198</wp:posOffset>
                </wp:positionH>
                <wp:positionV relativeFrom="paragraph">
                  <wp:posOffset>466344</wp:posOffset>
                </wp:positionV>
                <wp:extent cx="373075" cy="431597"/>
                <wp:effectExtent l="19050" t="19050" r="27305" b="26035"/>
                <wp:wrapNone/>
                <wp:docPr id="43096" name="矩形 43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4315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B567E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CD510" id="矩形 43096" o:spid="_x0000_s1069" style="position:absolute;left:0;text-align:left;margin-left:124.75pt;margin-top:36.7pt;width:29.4pt;height:3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" filled="f" strokecolor="#c7000b" strokeweight="2.25pt">
                <v:textbox>
                  <w:txbxContent>
                    <w:p w14:paraId="272B567E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97486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5CD8E14A" wp14:editId="63470447">
            <wp:extent cx="5274310" cy="2579370"/>
            <wp:effectExtent l="19050" t="19050" r="2159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88DDC" w14:textId="77777777" w:rsidR="00771EFE" w:rsidRPr="008F31AC" w:rsidRDefault="00771EFE" w:rsidP="00F97486">
      <w:pPr>
        <w:pStyle w:val="2"/>
      </w:pPr>
      <w:bookmarkStart w:id="46" w:name="_Toc25959"/>
      <w:bookmarkStart w:id="47" w:name="_Toc50728198"/>
      <w:r w:rsidRPr="008F31AC">
        <w:lastRenderedPageBreak/>
        <w:t>创建部署任务</w:t>
      </w:r>
      <w:bookmarkEnd w:id="46"/>
      <w:bookmarkEnd w:id="47"/>
    </w:p>
    <w:p w14:paraId="3CD52A52" w14:textId="458AB343" w:rsidR="00771EFE" w:rsidRPr="00F97486" w:rsidRDefault="00771EFE" w:rsidP="00B74C90">
      <w:pPr>
        <w:pStyle w:val="30"/>
      </w:pPr>
      <w:r w:rsidRPr="008F31AC">
        <w:t>回到</w:t>
      </w:r>
      <w:r w:rsidRPr="008F31AC">
        <w:t>“</w:t>
      </w:r>
      <w:r w:rsidRPr="008F31AC">
        <w:t>部署</w:t>
      </w:r>
      <w:r w:rsidRPr="008F31AC">
        <w:t>”</w:t>
      </w:r>
      <w:r w:rsidRPr="008F31AC">
        <w:t>页面，新建部署任务，选择</w:t>
      </w:r>
      <w:r w:rsidRPr="008F31AC">
        <w:t>“</w:t>
      </w:r>
      <w:r w:rsidRPr="008F31AC">
        <w:t>模板任务</w:t>
      </w:r>
      <w:r w:rsidRPr="008F31AC">
        <w:t>”</w:t>
      </w:r>
      <w:r w:rsidR="00F97486">
        <w:t>，</w:t>
      </w:r>
      <w:r w:rsidRPr="00F97486">
        <w:t>输入部署任务名称，并选择</w:t>
      </w:r>
      <w:r w:rsidRPr="00F97486">
        <w:t>“</w:t>
      </w:r>
      <w:proofErr w:type="spellStart"/>
      <w:r w:rsidRPr="00F97486">
        <w:t>SpringBoot</w:t>
      </w:r>
      <w:proofErr w:type="spellEnd"/>
      <w:r w:rsidRPr="00F97486">
        <w:t>应用部署</w:t>
      </w:r>
      <w:r w:rsidRPr="00F97486">
        <w:t>”</w:t>
      </w:r>
      <w:r w:rsidR="00F97486">
        <w:t>，</w:t>
      </w:r>
      <w:r w:rsidR="00F97486" w:rsidRPr="00F97486">
        <w:rPr>
          <w:rFonts w:cs="Huawei Sans"/>
        </w:rPr>
        <w:t xml:space="preserve"> </w:t>
      </w:r>
      <w:r w:rsidR="00F97486" w:rsidRPr="008F31AC">
        <w:rPr>
          <w:rFonts w:cs="Huawei Sans"/>
        </w:rPr>
        <w:t>点击</w:t>
      </w:r>
      <w:r w:rsidR="00F97486" w:rsidRPr="008F31AC">
        <w:rPr>
          <w:rFonts w:cs="Huawei Sans"/>
        </w:rPr>
        <w:t>“</w:t>
      </w:r>
      <w:r w:rsidR="00F97486" w:rsidRPr="008F31AC">
        <w:rPr>
          <w:rFonts w:cs="Huawei Sans"/>
        </w:rPr>
        <w:t>确定</w:t>
      </w:r>
      <w:r w:rsidR="00F97486" w:rsidRPr="008F31AC">
        <w:rPr>
          <w:rFonts w:cs="Huawei Sans"/>
        </w:rPr>
        <w:t>”</w:t>
      </w:r>
      <w:r w:rsidR="00F97486">
        <w:rPr>
          <w:rFonts w:cs="Huawei Sans"/>
        </w:rPr>
        <w:t>。</w:t>
      </w:r>
    </w:p>
    <w:p w14:paraId="58C55225" w14:textId="0DFAD5E3" w:rsidR="00771EFE" w:rsidRPr="008F31AC" w:rsidRDefault="00915100" w:rsidP="00C1164A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 w:firstLine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AEC0D40" wp14:editId="4881660C">
                <wp:simplePos x="0" y="0"/>
                <wp:positionH relativeFrom="column">
                  <wp:posOffset>2088947</wp:posOffset>
                </wp:positionH>
                <wp:positionV relativeFrom="paragraph">
                  <wp:posOffset>713765</wp:posOffset>
                </wp:positionV>
                <wp:extent cx="2867558" cy="424282"/>
                <wp:effectExtent l="19050" t="19050" r="28575" b="13970"/>
                <wp:wrapNone/>
                <wp:docPr id="43099" name="矩形 43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558" cy="4242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6CC7C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C0D40" id="矩形 43099" o:spid="_x0000_s1070" style="position:absolute;left:0;text-align:left;margin-left:164.5pt;margin-top:56.2pt;width:225.8pt;height:33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" filled="f" strokecolor="#c7000b" strokeweight="2.25pt">
                <v:textbox>
                  <w:txbxContent>
                    <w:p w14:paraId="3536CC7C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04F59FA5" wp14:editId="6C00E864">
            <wp:extent cx="5274310" cy="2061845"/>
            <wp:effectExtent l="19050" t="19050" r="2159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74A9B6" w14:textId="6D2A93AC" w:rsidR="00771EFE" w:rsidRPr="00F97486" w:rsidRDefault="00F97486" w:rsidP="00B74C90">
      <w:pPr>
        <w:pStyle w:val="30"/>
      </w:pPr>
      <w:r>
        <w:t xml:space="preserve"> </w:t>
      </w:r>
      <w:r w:rsidR="00771EFE" w:rsidRPr="008F31AC">
        <w:t>选择部署步骤。</w:t>
      </w:r>
      <w:proofErr w:type="spellStart"/>
      <w:r w:rsidR="00771EFE" w:rsidRPr="00F97486">
        <w:t>SpringBoot</w:t>
      </w:r>
      <w:proofErr w:type="spellEnd"/>
      <w:r w:rsidR="00771EFE" w:rsidRPr="00F97486">
        <w:t>应用部署模板默认包含以下步骤：安装</w:t>
      </w:r>
      <w:r w:rsidR="00771EFE" w:rsidRPr="00F97486">
        <w:t>JDK</w:t>
      </w:r>
      <w:r w:rsidR="00771EFE" w:rsidRPr="00F97486">
        <w:t>、停止</w:t>
      </w:r>
      <w:proofErr w:type="spellStart"/>
      <w:r w:rsidR="00771EFE" w:rsidRPr="00F97486">
        <w:t>SpringBoot</w:t>
      </w:r>
      <w:proofErr w:type="spellEnd"/>
      <w:r w:rsidR="00771EFE" w:rsidRPr="00F97486">
        <w:t>服务、选择部署来源、启动</w:t>
      </w:r>
      <w:proofErr w:type="spellStart"/>
      <w:r w:rsidR="00771EFE" w:rsidRPr="00F97486">
        <w:t>SpringBoot</w:t>
      </w:r>
      <w:proofErr w:type="spellEnd"/>
      <w:r w:rsidR="00771EFE" w:rsidRPr="00F97486">
        <w:t>服务、</w:t>
      </w:r>
      <w:r w:rsidR="00771EFE" w:rsidRPr="00F97486">
        <w:t>URL</w:t>
      </w:r>
      <w:r w:rsidR="00771EFE" w:rsidRPr="00F97486">
        <w:t>健康测试。</w:t>
      </w:r>
    </w:p>
    <w:p w14:paraId="25517D1B" w14:textId="5AD4425B" w:rsidR="00F97486" w:rsidRDefault="00F97486" w:rsidP="00F97486">
      <w:pPr>
        <w:pStyle w:val="4a"/>
      </w:pPr>
      <w:r w:rsidRPr="008F31AC">
        <w:t>停止</w:t>
      </w:r>
      <w:proofErr w:type="spellStart"/>
      <w:r w:rsidRPr="008F31AC">
        <w:t>SpringBoot</w:t>
      </w:r>
      <w:proofErr w:type="spellEnd"/>
      <w:r w:rsidRPr="008F31AC">
        <w:t>服务：</w:t>
      </w:r>
      <w:r w:rsidR="0012009D" w:rsidRPr="008F31AC">
        <w:t>如果有</w:t>
      </w:r>
      <w:proofErr w:type="spellStart"/>
      <w:r w:rsidR="0012009D" w:rsidRPr="008F31AC">
        <w:t>SpringBoot</w:t>
      </w:r>
      <w:proofErr w:type="spellEnd"/>
      <w:r w:rsidR="0012009D" w:rsidRPr="008F31AC">
        <w:t>进程存在</w:t>
      </w:r>
      <w:r w:rsidR="0012009D">
        <w:t>，</w:t>
      </w:r>
      <w:r w:rsidR="0012009D">
        <w:rPr>
          <w:rFonts w:hint="eastAsia"/>
        </w:rPr>
        <w:t>则在</w:t>
      </w:r>
      <w:proofErr w:type="gramStart"/>
      <w:r w:rsidR="0012009D">
        <w:t>”</w:t>
      </w:r>
      <w:proofErr w:type="gramEnd"/>
      <w:r w:rsidR="0012009D">
        <w:rPr>
          <w:rFonts w:hint="eastAsia"/>
        </w:rPr>
        <w:t>服务对应的绝对路径</w:t>
      </w:r>
      <w:proofErr w:type="gramStart"/>
      <w:r w:rsidR="0012009D">
        <w:t>”</w:t>
      </w:r>
      <w:proofErr w:type="gramEnd"/>
      <w:r w:rsidR="0012009D">
        <w:rPr>
          <w:rFonts w:hint="eastAsia"/>
        </w:rPr>
        <w:t>栏填入路径和应用包名</w:t>
      </w:r>
      <w:r w:rsidR="0012009D">
        <w:t>，</w:t>
      </w:r>
      <w:r w:rsidRPr="008F31AC">
        <w:t>停止</w:t>
      </w:r>
      <w:r w:rsidR="0012009D">
        <w:rPr>
          <w:rFonts w:hint="eastAsia"/>
        </w:rPr>
        <w:t>服务</w:t>
      </w:r>
      <w:r w:rsidR="00DE4F7F">
        <w:t>；</w:t>
      </w:r>
      <w:r w:rsidR="00DE4F7F">
        <w:rPr>
          <w:rFonts w:hint="eastAsia"/>
        </w:rPr>
        <w:t>如果是新部署任务，则再</w:t>
      </w:r>
      <w:proofErr w:type="gramStart"/>
      <w:r w:rsidR="00DE4F7F">
        <w:t>”</w:t>
      </w:r>
      <w:proofErr w:type="gramEnd"/>
      <w:r w:rsidR="0012009D">
        <w:rPr>
          <w:rFonts w:hint="eastAsia"/>
        </w:rPr>
        <w:t>服务对应的绝对路径</w:t>
      </w:r>
      <w:proofErr w:type="gramStart"/>
      <w:r w:rsidR="00DE4F7F">
        <w:t>”</w:t>
      </w:r>
      <w:proofErr w:type="gramEnd"/>
      <w:r w:rsidR="0012009D">
        <w:rPr>
          <w:rFonts w:hint="eastAsia"/>
        </w:rPr>
        <w:t>填入路径即可；</w:t>
      </w:r>
    </w:p>
    <w:p w14:paraId="2DA2BD7C" w14:textId="4917D9A1" w:rsidR="00DE4F7F" w:rsidRDefault="00DE4F7F" w:rsidP="00DE4F7F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304CCDB" wp14:editId="0ADACA5D">
                <wp:simplePos x="0" y="0"/>
                <wp:positionH relativeFrom="column">
                  <wp:posOffset>3405683</wp:posOffset>
                </wp:positionH>
                <wp:positionV relativeFrom="paragraph">
                  <wp:posOffset>2728696</wp:posOffset>
                </wp:positionV>
                <wp:extent cx="585216" cy="190195"/>
                <wp:effectExtent l="19050" t="19050" r="24765" b="19685"/>
                <wp:wrapNone/>
                <wp:docPr id="43122" name="矩形 43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C9D91" w14:textId="77777777" w:rsidR="009B34ED" w:rsidRDefault="009B34ED" w:rsidP="00DE4F7F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CCDB" id="矩形 43122" o:spid="_x0000_s1071" style="position:absolute;margin-left:268.15pt;margin-top:214.85pt;width:46.1pt;height: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" filled="f" strokecolor="#c7000b" strokeweight="2.25pt">
                <v:textbox>
                  <w:txbxContent>
                    <w:p w14:paraId="779C9D91" w14:textId="77777777" w:rsidR="009B34ED" w:rsidRDefault="009B34ED" w:rsidP="00DE4F7F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6C1B82" wp14:editId="09D2D0B0">
            <wp:extent cx="6120130" cy="3300730"/>
            <wp:effectExtent l="19050" t="19050" r="13970" b="13970"/>
            <wp:docPr id="43121" name="图片 43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73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9F8B07" w14:textId="769960D0" w:rsidR="00771EFE" w:rsidRPr="008F31AC" w:rsidRDefault="00771EFE" w:rsidP="00F97486">
      <w:pPr>
        <w:pStyle w:val="4a"/>
      </w:pPr>
      <w:r w:rsidRPr="008F31AC">
        <w:t>安装</w:t>
      </w:r>
      <w:r w:rsidRPr="008F31AC">
        <w:t>JDK</w:t>
      </w:r>
      <w:r w:rsidRPr="008F31AC">
        <w:t>：</w:t>
      </w:r>
      <w:r w:rsidR="00F97486">
        <w:rPr>
          <w:rFonts w:hint="eastAsia"/>
        </w:rPr>
        <w:t>由于弹性云主机使用的</w:t>
      </w:r>
      <w:proofErr w:type="spellStart"/>
      <w:r w:rsidR="003D2993">
        <w:rPr>
          <w:rFonts w:hint="eastAsia"/>
        </w:rPr>
        <w:t>CentOS</w:t>
      </w:r>
      <w:proofErr w:type="spellEnd"/>
      <w:r w:rsidR="003D2993">
        <w:t xml:space="preserve"> </w:t>
      </w:r>
      <w:r w:rsidR="003D2993">
        <w:rPr>
          <w:rFonts w:hint="eastAsia"/>
        </w:rPr>
        <w:t>7.6</w:t>
      </w:r>
      <w:r w:rsidR="00F97486">
        <w:rPr>
          <w:rFonts w:hint="eastAsia"/>
        </w:rPr>
        <w:t>操作系统已安装有</w:t>
      </w:r>
      <w:r w:rsidR="00F97486">
        <w:rPr>
          <w:rFonts w:hint="eastAsia"/>
        </w:rPr>
        <w:t>JDK</w:t>
      </w:r>
      <w:r w:rsidR="00F97486">
        <w:rPr>
          <w:rFonts w:hint="eastAsia"/>
        </w:rPr>
        <w:t>环境，再次安装可能会出现版本冲突，因此这里将</w:t>
      </w:r>
      <w:proofErr w:type="gramStart"/>
      <w:r w:rsidR="00F97486">
        <w:t>”</w:t>
      </w:r>
      <w:proofErr w:type="gramEnd"/>
      <w:r w:rsidR="00F97486">
        <w:rPr>
          <w:rFonts w:hint="eastAsia"/>
        </w:rPr>
        <w:t>安装</w:t>
      </w:r>
      <w:r w:rsidR="00F97486">
        <w:rPr>
          <w:rFonts w:hint="eastAsia"/>
        </w:rPr>
        <w:t>JDK</w:t>
      </w:r>
      <w:proofErr w:type="gramStart"/>
      <w:r w:rsidR="00F97486">
        <w:t>”</w:t>
      </w:r>
      <w:proofErr w:type="gramEnd"/>
      <w:r w:rsidR="00F97486">
        <w:rPr>
          <w:rFonts w:hint="eastAsia"/>
        </w:rPr>
        <w:t>这一步骤删去。</w:t>
      </w:r>
    </w:p>
    <w:p w14:paraId="56C6D92C" w14:textId="17759F95" w:rsidR="00C1164A" w:rsidRDefault="00915100" w:rsidP="00C1164A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 w:firstLine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677DE50" wp14:editId="5071A6C7">
                <wp:simplePos x="0" y="0"/>
                <wp:positionH relativeFrom="column">
                  <wp:posOffset>2586050</wp:posOffset>
                </wp:positionH>
                <wp:positionV relativeFrom="paragraph">
                  <wp:posOffset>1092200</wp:posOffset>
                </wp:positionV>
                <wp:extent cx="153619" cy="117043"/>
                <wp:effectExtent l="19050" t="19050" r="18415" b="16510"/>
                <wp:wrapNone/>
                <wp:docPr id="43100" name="矩形 4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" cy="117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34C223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7DE50" id="矩形 43100" o:spid="_x0000_s1072" style="position:absolute;left:0;text-align:left;margin-left:203.65pt;margin-top:86pt;width:12.1pt;height:9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" filled="f" strokecolor="#c7000b" strokeweight="2.25pt">
                <v:textbox>
                  <w:txbxContent>
                    <w:p w14:paraId="2734C223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69585436" wp14:editId="3191A8DC">
            <wp:extent cx="5274310" cy="2586990"/>
            <wp:effectExtent l="19050" t="19050" r="21590" b="228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292AE" w14:textId="373F46FF" w:rsidR="00771EFE" w:rsidRPr="008F31AC" w:rsidRDefault="00771EFE" w:rsidP="00C1164A">
      <w:pPr>
        <w:pStyle w:val="4a"/>
      </w:pPr>
      <w:r w:rsidRPr="008F31AC">
        <w:t>选择软件包来源</w:t>
      </w:r>
      <w:r w:rsidR="0012009D">
        <w:t>，</w:t>
      </w:r>
      <w:r w:rsidR="0012009D">
        <w:rPr>
          <w:rFonts w:hint="eastAsia"/>
        </w:rPr>
        <w:t>选择</w:t>
      </w:r>
      <w:proofErr w:type="gramStart"/>
      <w:r w:rsidR="0012009D">
        <w:t>”</w:t>
      </w:r>
      <w:proofErr w:type="gramEnd"/>
      <w:r w:rsidR="0012009D">
        <w:rPr>
          <w:rFonts w:hint="eastAsia"/>
        </w:rPr>
        <w:t>构建任务</w:t>
      </w:r>
      <w:proofErr w:type="gramStart"/>
      <w:r w:rsidR="0012009D">
        <w:t>”</w:t>
      </w:r>
      <w:proofErr w:type="gramEnd"/>
      <w:r w:rsidR="0012009D">
        <w:t>，</w:t>
      </w:r>
      <w:r w:rsidR="0012009D">
        <w:rPr>
          <w:rFonts w:hint="eastAsia"/>
        </w:rPr>
        <w:t>选择</w:t>
      </w:r>
      <w:proofErr w:type="gramStart"/>
      <w:r w:rsidR="0012009D">
        <w:t>”</w:t>
      </w:r>
      <w:proofErr w:type="gramEnd"/>
      <w:r w:rsidR="0012009D">
        <w:rPr>
          <w:rFonts w:hint="eastAsia"/>
        </w:rPr>
        <w:t>主机组</w:t>
      </w:r>
      <w:proofErr w:type="gramStart"/>
      <w:r w:rsidR="0012009D">
        <w:t>”</w:t>
      </w:r>
      <w:proofErr w:type="gramEnd"/>
      <w:r w:rsidR="0012009D">
        <w:t>、</w:t>
      </w:r>
      <w:proofErr w:type="gramStart"/>
      <w:r w:rsidR="0012009D">
        <w:t>”</w:t>
      </w:r>
      <w:proofErr w:type="gramEnd"/>
      <w:r w:rsidR="0012009D">
        <w:rPr>
          <w:rFonts w:hint="eastAsia"/>
        </w:rPr>
        <w:t>选择构建任务</w:t>
      </w:r>
      <w:r w:rsidR="0012009D">
        <w:t>“</w:t>
      </w:r>
      <w:r w:rsidR="0012009D">
        <w:t>、</w:t>
      </w:r>
      <w:r w:rsidR="0012009D">
        <w:rPr>
          <w:rFonts w:hint="eastAsia"/>
        </w:rPr>
        <w:t>填写</w:t>
      </w:r>
      <w:r w:rsidR="0012009D">
        <w:t>”</w:t>
      </w:r>
      <w:r w:rsidR="0012009D">
        <w:rPr>
          <w:rFonts w:hint="eastAsia"/>
        </w:rPr>
        <w:t>下载到主机的部署目录</w:t>
      </w:r>
      <w:proofErr w:type="gramStart"/>
      <w:r w:rsidR="0012009D">
        <w:t>”</w:t>
      </w:r>
      <w:proofErr w:type="gramEnd"/>
      <w:r w:rsidR="0012009D">
        <w:rPr>
          <w:rFonts w:hint="eastAsia"/>
        </w:rPr>
        <w:t>路径；</w:t>
      </w:r>
    </w:p>
    <w:p w14:paraId="6592031D" w14:textId="428AEEC0" w:rsidR="00771EFE" w:rsidRPr="008F31AC" w:rsidRDefault="00915100" w:rsidP="00C1164A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 w:firstLine="42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5CA4CA4" wp14:editId="1BCAF4B6">
                <wp:simplePos x="0" y="0"/>
                <wp:positionH relativeFrom="column">
                  <wp:posOffset>2966771</wp:posOffset>
                </wp:positionH>
                <wp:positionV relativeFrom="paragraph">
                  <wp:posOffset>1970303</wp:posOffset>
                </wp:positionV>
                <wp:extent cx="365150" cy="131674"/>
                <wp:effectExtent l="19050" t="19050" r="15875" b="20955"/>
                <wp:wrapNone/>
                <wp:docPr id="43104" name="矩形 43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150" cy="1316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C21AA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A4CA4" id="矩形 43104" o:spid="_x0000_s1073" style="position:absolute;left:0;text-align:left;margin-left:233.6pt;margin-top:155.15pt;width:28.75pt;height:10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" filled="f" strokecolor="#c7000b" strokeweight="2.25pt">
                <v:textbox>
                  <w:txbxContent>
                    <w:p w14:paraId="733C21AA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5B618F" wp14:editId="244E8474">
                <wp:simplePos x="0" y="0"/>
                <wp:positionH relativeFrom="column">
                  <wp:posOffset>2966771</wp:posOffset>
                </wp:positionH>
                <wp:positionV relativeFrom="paragraph">
                  <wp:posOffset>1421664</wp:posOffset>
                </wp:positionV>
                <wp:extent cx="395021" cy="109728"/>
                <wp:effectExtent l="19050" t="19050" r="24130" b="24130"/>
                <wp:wrapNone/>
                <wp:docPr id="43103" name="矩形 43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021" cy="109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7E9DC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618F" id="矩形 43103" o:spid="_x0000_s1074" style="position:absolute;left:0;text-align:left;margin-left:233.6pt;margin-top:111.95pt;width:31.1pt;height:8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" filled="f" strokecolor="#c7000b" strokeweight="2.25pt">
                <v:textbox>
                  <w:txbxContent>
                    <w:p w14:paraId="7867E9DC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152A9B" wp14:editId="77EA73C3">
                <wp:simplePos x="0" y="0"/>
                <wp:positionH relativeFrom="column">
                  <wp:posOffset>2981401</wp:posOffset>
                </wp:positionH>
                <wp:positionV relativeFrom="paragraph">
                  <wp:posOffset>1114426</wp:posOffset>
                </wp:positionV>
                <wp:extent cx="423799" cy="131674"/>
                <wp:effectExtent l="19050" t="19050" r="14605" b="20955"/>
                <wp:wrapNone/>
                <wp:docPr id="43102" name="矩形 43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799" cy="1316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54BF8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52A9B" id="矩形 43102" o:spid="_x0000_s1075" style="position:absolute;left:0;text-align:left;margin-left:234.75pt;margin-top:87.75pt;width:33.35pt;height:10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" filled="f" strokecolor="#c7000b" strokeweight="2.25pt">
                <v:textbox>
                  <w:txbxContent>
                    <w:p w14:paraId="54F54BF8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6AFDE06" wp14:editId="66F60A93">
                <wp:simplePos x="0" y="0"/>
                <wp:positionH relativeFrom="column">
                  <wp:posOffset>3683305</wp:posOffset>
                </wp:positionH>
                <wp:positionV relativeFrom="paragraph">
                  <wp:posOffset>763270</wp:posOffset>
                </wp:positionV>
                <wp:extent cx="709574" cy="234087"/>
                <wp:effectExtent l="19050" t="19050" r="14605" b="13970"/>
                <wp:wrapNone/>
                <wp:docPr id="43101" name="矩形 43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74" cy="2340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7EE38" w14:textId="77777777" w:rsidR="009B34ED" w:rsidRDefault="009B34ED" w:rsidP="00915100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AFDE06" id="矩形 43101" o:spid="_x0000_s1076" style="position:absolute;left:0;text-align:left;margin-left:290pt;margin-top:60.1pt;width:55.85pt;height:18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" filled="f" strokecolor="#c7000b" strokeweight="2.25pt">
                <v:textbox>
                  <w:txbxContent>
                    <w:p w14:paraId="3317EE38" w14:textId="77777777" w:rsidR="009B34ED" w:rsidRDefault="009B34ED" w:rsidP="00915100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71EFE"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0" distR="0" wp14:anchorId="2EFA3D54" wp14:editId="7F7DC344">
            <wp:extent cx="5274310" cy="2240915"/>
            <wp:effectExtent l="19050" t="19050" r="21590" b="260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FB77A" w14:textId="2D21B0C4" w:rsidR="00771EFE" w:rsidRPr="006B3E1A" w:rsidRDefault="00771EFE" w:rsidP="00C1164A">
      <w:pPr>
        <w:pStyle w:val="4a"/>
        <w:rPr>
          <w:rFonts w:cs="Huawei Sans"/>
        </w:rPr>
      </w:pPr>
      <w:r w:rsidRPr="008F31AC">
        <w:t>启动</w:t>
      </w:r>
      <w:proofErr w:type="spellStart"/>
      <w:r w:rsidRPr="008F31AC">
        <w:t>SpringBoot</w:t>
      </w:r>
      <w:proofErr w:type="spellEnd"/>
      <w:r w:rsidRPr="008F31AC">
        <w:t>服务</w:t>
      </w:r>
    </w:p>
    <w:p w14:paraId="5B234FF2" w14:textId="23E1F499" w:rsidR="006B3E1A" w:rsidRPr="00C1164A" w:rsidRDefault="006B3E1A" w:rsidP="006B3E1A">
      <w:pPr>
        <w:pStyle w:val="1e"/>
        <w:ind w:left="0"/>
        <w:rPr>
          <w:rFonts w:cs="Huawei Sans"/>
        </w:rPr>
      </w:pPr>
      <w:r>
        <w:rPr>
          <w:noProof/>
        </w:rPr>
        <w:lastRenderedPageBreak/>
        <w:drawing>
          <wp:inline distT="0" distB="0" distL="0" distR="0" wp14:anchorId="2E71673A" wp14:editId="6DFA6BBD">
            <wp:extent cx="6120130" cy="2999740"/>
            <wp:effectExtent l="19050" t="19050" r="13970" b="10160"/>
            <wp:docPr id="43123" name="图片 4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974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BEA780" w14:textId="373105B4" w:rsidR="00771EFE" w:rsidRDefault="00771EFE" w:rsidP="00C1164A">
      <w:pPr>
        <w:pStyle w:val="4a"/>
      </w:pPr>
      <w:r w:rsidRPr="008F31AC">
        <w:t>URL</w:t>
      </w:r>
      <w:r w:rsidRPr="008F31AC">
        <w:t>健康测试</w:t>
      </w:r>
      <w:r w:rsidR="00407934">
        <w:t>，</w:t>
      </w:r>
      <w:r w:rsidR="00407934">
        <w:rPr>
          <w:rFonts w:hint="eastAsia"/>
        </w:rPr>
        <w:t>添加</w:t>
      </w:r>
      <w:r w:rsidR="00621C8E">
        <w:rPr>
          <w:rFonts w:hint="eastAsia"/>
        </w:rPr>
        <w:t>云主机</w:t>
      </w:r>
      <w:r w:rsidR="00407934">
        <w:rPr>
          <w:rFonts w:hint="eastAsia"/>
        </w:rPr>
        <w:t>地址</w:t>
      </w:r>
      <w:r w:rsidR="009B34ED">
        <w:rPr>
          <w:rFonts w:hint="eastAsia"/>
        </w:rPr>
        <w:t>到</w:t>
      </w:r>
      <w:proofErr w:type="gramStart"/>
      <w:r w:rsidR="009B34ED">
        <w:t>”</w:t>
      </w:r>
      <w:proofErr w:type="gramEnd"/>
      <w:r w:rsidR="009B34ED">
        <w:t>URL</w:t>
      </w:r>
      <w:r w:rsidR="009B34ED">
        <w:rPr>
          <w:rFonts w:hint="eastAsia"/>
        </w:rPr>
        <w:t>地址</w:t>
      </w:r>
      <w:proofErr w:type="gramStart"/>
      <w:r w:rsidR="009B34ED">
        <w:t>”</w:t>
      </w:r>
      <w:proofErr w:type="gramEnd"/>
      <w:r w:rsidR="009B34ED">
        <w:rPr>
          <w:rFonts w:hint="eastAsia"/>
        </w:rPr>
        <w:t>栏；</w:t>
      </w:r>
    </w:p>
    <w:p w14:paraId="122CADB9" w14:textId="109A796D" w:rsidR="00771EFE" w:rsidRDefault="00141EDA" w:rsidP="00407934">
      <w:pPr>
        <w:pStyle w:val="1e"/>
        <w:ind w:left="0"/>
        <w:rPr>
          <w:rFonts w:cs="Huawei Sa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13114DB" wp14:editId="39E78659">
                <wp:simplePos x="0" y="0"/>
                <wp:positionH relativeFrom="column">
                  <wp:posOffset>3427095</wp:posOffset>
                </wp:positionH>
                <wp:positionV relativeFrom="paragraph">
                  <wp:posOffset>2339645</wp:posOffset>
                </wp:positionV>
                <wp:extent cx="1031444" cy="168250"/>
                <wp:effectExtent l="19050" t="19050" r="16510" b="22860"/>
                <wp:wrapNone/>
                <wp:docPr id="43105" name="矩形 43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4" cy="168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F0F3B4" w14:textId="77777777" w:rsidR="009B34ED" w:rsidRDefault="009B34ED" w:rsidP="00141EDA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114DB" id="矩形 43105" o:spid="_x0000_s1077" style="position:absolute;margin-left:269.85pt;margin-top:184.2pt;width:81.2pt;height:13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" filled="f" strokecolor="#c7000b" strokeweight="2.25pt">
                <v:textbox>
                  <w:txbxContent>
                    <w:p w14:paraId="39F0F3B4" w14:textId="77777777" w:rsidR="009B34ED" w:rsidRDefault="009B34ED" w:rsidP="00141EDA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21C8E">
        <w:rPr>
          <w:noProof/>
        </w:rPr>
        <w:drawing>
          <wp:inline distT="0" distB="0" distL="0" distR="0" wp14:anchorId="2CEE9373" wp14:editId="45B19D58">
            <wp:extent cx="6120130" cy="3018155"/>
            <wp:effectExtent l="19050" t="19050" r="1397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15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92171" w14:textId="42B20B86" w:rsidR="00407934" w:rsidRDefault="00407934" w:rsidP="00B74C90">
      <w:pPr>
        <w:pStyle w:val="30"/>
      </w:pPr>
      <w:r>
        <w:rPr>
          <w:rFonts w:hint="eastAsia"/>
        </w:rPr>
        <w:t>参数设置</w:t>
      </w:r>
      <w:r w:rsidR="009B34ED">
        <w:rPr>
          <w:rFonts w:hint="eastAsia"/>
        </w:rPr>
        <w:t>。</w:t>
      </w:r>
      <w:r w:rsidR="007A4B28">
        <w:t>”</w:t>
      </w:r>
      <w:proofErr w:type="spellStart"/>
      <w:r w:rsidR="007A4B28">
        <w:t>host_group</w:t>
      </w:r>
      <w:proofErr w:type="spellEnd"/>
      <w:r w:rsidR="007A4B28">
        <w:t>”</w:t>
      </w:r>
      <w:r w:rsidR="007A4B28">
        <w:rPr>
          <w:rFonts w:hint="eastAsia"/>
        </w:rPr>
        <w:t>栏</w:t>
      </w:r>
      <w:r w:rsidR="009B34ED">
        <w:rPr>
          <w:rFonts w:hint="eastAsia"/>
        </w:rPr>
        <w:t>选择</w:t>
      </w:r>
      <w:r w:rsidR="007A4B28">
        <w:rPr>
          <w:rFonts w:hint="eastAsia"/>
        </w:rPr>
        <w:t>主机组</w:t>
      </w:r>
      <w:r w:rsidR="007A4B28">
        <w:t>，</w:t>
      </w:r>
      <w:r w:rsidR="007A4B28">
        <w:t>”</w:t>
      </w:r>
      <w:proofErr w:type="spellStart"/>
      <w:r w:rsidR="007A4B28">
        <w:rPr>
          <w:rFonts w:hint="eastAsia"/>
        </w:rPr>
        <w:t>spring_</w:t>
      </w:r>
      <w:r w:rsidR="007A4B28">
        <w:t>path</w:t>
      </w:r>
      <w:proofErr w:type="spellEnd"/>
      <w:r w:rsidR="007A4B28">
        <w:t>”</w:t>
      </w:r>
      <w:r w:rsidR="007A4B28">
        <w:rPr>
          <w:rFonts w:hint="eastAsia"/>
        </w:rPr>
        <w:t>栏填写部署路径，</w:t>
      </w:r>
      <w:r w:rsidR="007A4B28">
        <w:t>”</w:t>
      </w:r>
      <w:proofErr w:type="spellStart"/>
      <w:r w:rsidR="007A4B28">
        <w:t>service_port</w:t>
      </w:r>
      <w:proofErr w:type="spellEnd"/>
      <w:r w:rsidR="007A4B28">
        <w:t>”</w:t>
      </w:r>
      <w:r w:rsidR="007A4B28">
        <w:rPr>
          <w:rFonts w:hint="eastAsia"/>
        </w:rPr>
        <w:t>栏填写</w:t>
      </w:r>
      <w:r w:rsidR="007A4B28">
        <w:t>”8090”</w:t>
      </w:r>
      <w:r w:rsidR="007A4B28">
        <w:t>，</w:t>
      </w:r>
      <w:r w:rsidR="007A4B28">
        <w:t>”</w:t>
      </w:r>
      <w:proofErr w:type="spellStart"/>
      <w:r w:rsidR="007A4B28">
        <w:rPr>
          <w:rFonts w:hint="eastAsia"/>
        </w:rPr>
        <w:t>p</w:t>
      </w:r>
      <w:r w:rsidR="007A4B28">
        <w:t>ackage_url</w:t>
      </w:r>
      <w:proofErr w:type="spellEnd"/>
      <w:r w:rsidR="007A4B28">
        <w:t>”</w:t>
      </w:r>
      <w:r w:rsidR="007A4B28">
        <w:rPr>
          <w:rFonts w:hint="eastAsia"/>
        </w:rPr>
        <w:t>栏填发布包地址</w:t>
      </w:r>
      <w:r w:rsidR="006F7B9B">
        <w:rPr>
          <w:rFonts w:hint="eastAsia"/>
        </w:rPr>
        <w:t xml:space="preserve"> (</w:t>
      </w:r>
      <w:r w:rsidR="006F7B9B">
        <w:rPr>
          <w:rFonts w:hint="eastAsia"/>
        </w:rPr>
        <w:t>注：部署来源选择</w:t>
      </w:r>
      <w:r w:rsidR="006F7B9B">
        <w:t>”</w:t>
      </w:r>
      <w:r w:rsidR="006F7B9B">
        <w:t>软件包</w:t>
      </w:r>
      <w:r w:rsidR="006F7B9B">
        <w:t>”</w:t>
      </w:r>
      <w:r w:rsidR="006F7B9B">
        <w:t>时需要填写</w:t>
      </w:r>
      <w:r w:rsidR="006F7B9B">
        <w:rPr>
          <w:rFonts w:hint="eastAsia"/>
        </w:rPr>
        <w:t>，</w:t>
      </w:r>
      <w:r w:rsidR="006F7B9B">
        <w:t>部署来源选择</w:t>
      </w:r>
      <w:r w:rsidR="006F7B9B">
        <w:t>”</w:t>
      </w:r>
      <w:r w:rsidR="006F7B9B">
        <w:t>构建任务</w:t>
      </w:r>
      <w:r w:rsidR="006F7B9B">
        <w:t>”</w:t>
      </w:r>
      <w:r w:rsidR="006F7B9B">
        <w:t>时默认选用该构建任务最新发布包</w:t>
      </w:r>
      <w:r w:rsidR="006F7B9B">
        <w:rPr>
          <w:rFonts w:hint="eastAsia"/>
        </w:rPr>
        <w:t>，</w:t>
      </w:r>
      <w:r w:rsidR="006F7B9B">
        <w:t>此栏可不填</w:t>
      </w:r>
      <w:r w:rsidR="006F7B9B">
        <w:t>)</w:t>
      </w:r>
      <w:r w:rsidR="007A4B28">
        <w:rPr>
          <w:rFonts w:hint="eastAsia"/>
        </w:rPr>
        <w:t>。</w:t>
      </w:r>
    </w:p>
    <w:p w14:paraId="398F9B03" w14:textId="3E2427C4" w:rsidR="00407934" w:rsidRPr="008F31AC" w:rsidRDefault="00A85A22" w:rsidP="00407934">
      <w:pPr>
        <w:pStyle w:val="1e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C165609" wp14:editId="392C8376">
                <wp:simplePos x="0" y="0"/>
                <wp:positionH relativeFrom="column">
                  <wp:posOffset>252832</wp:posOffset>
                </wp:positionH>
                <wp:positionV relativeFrom="paragraph">
                  <wp:posOffset>1487500</wp:posOffset>
                </wp:positionV>
                <wp:extent cx="4016044" cy="724205"/>
                <wp:effectExtent l="19050" t="19050" r="22860" b="19050"/>
                <wp:wrapNone/>
                <wp:docPr id="43106" name="矩形 43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6044" cy="7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0B6FD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65609" id="矩形 43106" o:spid="_x0000_s1078" style="position:absolute;margin-left:19.9pt;margin-top:117.15pt;width:316.2pt;height:5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" filled="f" strokecolor="#c7000b" strokeweight="2.25pt">
                <v:textbox>
                  <w:txbxContent>
                    <w:p w14:paraId="1B20B6FD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21C8E">
        <w:rPr>
          <w:noProof/>
        </w:rPr>
        <w:drawing>
          <wp:inline distT="0" distB="0" distL="0" distR="0" wp14:anchorId="150576AF" wp14:editId="7726AD06">
            <wp:extent cx="6120130" cy="3004185"/>
            <wp:effectExtent l="19050" t="19050" r="13970" b="247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18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E63E72" w14:textId="20DAF2F6" w:rsidR="004C4974" w:rsidRDefault="006F7B9B" w:rsidP="004C4974">
      <w:pPr>
        <w:pStyle w:val="4a"/>
      </w:pPr>
      <w:r>
        <w:t>”</w:t>
      </w:r>
      <w:proofErr w:type="spellStart"/>
      <w:r>
        <w:rPr>
          <w:rFonts w:hint="eastAsia"/>
        </w:rPr>
        <w:t>p</w:t>
      </w:r>
      <w:r>
        <w:t>ackage_url</w:t>
      </w:r>
      <w:proofErr w:type="spellEnd"/>
      <w:r>
        <w:t>”</w:t>
      </w:r>
      <w:r>
        <w:rPr>
          <w:rFonts w:hint="eastAsia"/>
        </w:rPr>
        <w:t>栏</w:t>
      </w:r>
      <w:r w:rsidR="007A4B28">
        <w:rPr>
          <w:rFonts w:hint="eastAsia"/>
        </w:rPr>
        <w:t>发布包地址获得方法，点击</w:t>
      </w:r>
      <w:r w:rsidR="007A4B28">
        <w:t>”</w:t>
      </w:r>
      <w:r w:rsidR="007A4B28">
        <w:rPr>
          <w:rFonts w:hint="eastAsia"/>
        </w:rPr>
        <w:t>构建</w:t>
      </w:r>
      <w:r w:rsidR="007A4B28">
        <w:rPr>
          <w:rFonts w:hint="eastAsia"/>
        </w:rPr>
        <w:t>&amp;</w:t>
      </w:r>
      <w:r w:rsidR="007A4B28">
        <w:rPr>
          <w:rFonts w:hint="eastAsia"/>
        </w:rPr>
        <w:t>发布</w:t>
      </w:r>
      <w:r w:rsidR="007A4B28">
        <w:rPr>
          <w:rFonts w:hint="eastAsia"/>
        </w:rPr>
        <w:t>&gt;</w:t>
      </w:r>
      <w:r w:rsidR="007A4B28">
        <w:rPr>
          <w:rFonts w:hint="eastAsia"/>
        </w:rPr>
        <w:t>发布</w:t>
      </w:r>
      <w:r w:rsidR="007A4B28">
        <w:t>”</w:t>
      </w:r>
      <w:r w:rsidR="007A4B28">
        <w:t>，</w:t>
      </w:r>
      <w:r w:rsidR="004C4974">
        <w:rPr>
          <w:noProof/>
        </w:rPr>
        <w:t xml:space="preserve"> </w:t>
      </w:r>
    </w:p>
    <w:p w14:paraId="11AD767C" w14:textId="2EB36F0C" w:rsidR="007A4B28" w:rsidRDefault="004C4974" w:rsidP="004C4974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B7F321" wp14:editId="6CA01FB9">
                <wp:simplePos x="0" y="0"/>
                <wp:positionH relativeFrom="column">
                  <wp:posOffset>516179</wp:posOffset>
                </wp:positionH>
                <wp:positionV relativeFrom="paragraph">
                  <wp:posOffset>1546758</wp:posOffset>
                </wp:positionV>
                <wp:extent cx="497433" cy="197206"/>
                <wp:effectExtent l="19050" t="19050" r="17145" b="12700"/>
                <wp:wrapNone/>
                <wp:docPr id="43127" name="矩形 43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3" cy="1972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85AFA" w14:textId="77777777" w:rsidR="004C4974" w:rsidRDefault="004C4974" w:rsidP="004C497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7F321" id="矩形 43127" o:spid="_x0000_s1079" style="position:absolute;margin-left:40.65pt;margin-top:121.8pt;width:39.15pt;height:15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" filled="f" strokecolor="#c7000b" strokeweight="2.25pt">
                <v:textbox>
                  <w:txbxContent>
                    <w:p w14:paraId="33185AFA" w14:textId="77777777" w:rsidR="004C4974" w:rsidRDefault="004C4974" w:rsidP="004C497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A4B28">
        <w:rPr>
          <w:noProof/>
        </w:rPr>
        <w:drawing>
          <wp:inline distT="0" distB="0" distL="0" distR="0" wp14:anchorId="764908AF" wp14:editId="554BD42A">
            <wp:extent cx="6120130" cy="1762760"/>
            <wp:effectExtent l="19050" t="19050" r="13970" b="27940"/>
            <wp:docPr id="43124" name="图片 4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27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0C38E" w14:textId="10FC965B" w:rsidR="004C4974" w:rsidRPr="004C4974" w:rsidRDefault="004C4974" w:rsidP="004C4974">
      <w:pPr>
        <w:pStyle w:val="1e"/>
      </w:pPr>
      <w:r w:rsidRPr="004C4974">
        <w:t>点击</w:t>
      </w:r>
      <w:proofErr w:type="gramStart"/>
      <w:r w:rsidRPr="004C4974">
        <w:t>”</w:t>
      </w:r>
      <w:proofErr w:type="gramEnd"/>
      <w:r w:rsidRPr="004C4974">
        <w:t>Halo-Ci</w:t>
      </w:r>
      <w:proofErr w:type="gramStart"/>
      <w:r w:rsidRPr="004C4974">
        <w:t>”</w:t>
      </w:r>
      <w:proofErr w:type="gramEnd"/>
      <w:r w:rsidRPr="004C4974">
        <w:t xml:space="preserve"> &gt; “202xxxxx.x” &gt; “halo.jar” </w:t>
      </w:r>
      <w:r w:rsidRPr="004C4974">
        <w:t>，在右侧滑框中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B74AD41" wp14:editId="76278E59">
            <wp:extent cx="142875" cy="171450"/>
            <wp:effectExtent l="0" t="0" r="9525" b="0"/>
            <wp:docPr id="43126" name="图片 4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，复制地址，粘贴到步骤</w:t>
      </w:r>
      <w:r>
        <w:rPr>
          <w:rFonts w:hint="eastAsia"/>
        </w:rPr>
        <w:t>3</w:t>
      </w:r>
      <w:proofErr w:type="gramStart"/>
      <w:r>
        <w:t>”</w:t>
      </w:r>
      <w:proofErr w:type="gramEnd"/>
      <w:r>
        <w:rPr>
          <w:rFonts w:hint="eastAsia"/>
        </w:rPr>
        <w:t>p</w:t>
      </w:r>
      <w:r>
        <w:t>ackage_url</w:t>
      </w:r>
      <w:proofErr w:type="gramStart"/>
      <w:r>
        <w:t>”</w:t>
      </w:r>
      <w:proofErr w:type="gramEnd"/>
      <w:r>
        <w:rPr>
          <w:rFonts w:hint="eastAsia"/>
        </w:rPr>
        <w:t>栏中</w:t>
      </w:r>
    </w:p>
    <w:p w14:paraId="56DB50AB" w14:textId="736EEDF8" w:rsidR="007A4B28" w:rsidRDefault="004C4974" w:rsidP="007A4B28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1AC477F" wp14:editId="40D6B745">
                <wp:simplePos x="0" y="0"/>
                <wp:positionH relativeFrom="column">
                  <wp:posOffset>3456889</wp:posOffset>
                </wp:positionH>
                <wp:positionV relativeFrom="paragraph">
                  <wp:posOffset>1517752</wp:posOffset>
                </wp:positionV>
                <wp:extent cx="138989" cy="131673"/>
                <wp:effectExtent l="19050" t="19050" r="13970" b="20955"/>
                <wp:wrapNone/>
                <wp:docPr id="43128" name="矩形 43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9" cy="1316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50ADF" w14:textId="77777777" w:rsidR="004C4974" w:rsidRDefault="004C4974" w:rsidP="004C4974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C477F" id="矩形 43128" o:spid="_x0000_s1080" style="position:absolute;margin-left:272.2pt;margin-top:119.5pt;width:10.95pt;height:10.3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" filled="f" strokecolor="#c7000b" strokeweight="2.25pt">
                <v:textbox>
                  <w:txbxContent>
                    <w:p w14:paraId="79850ADF" w14:textId="77777777" w:rsidR="004C4974" w:rsidRDefault="004C4974" w:rsidP="004C4974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EB5FE8" wp14:editId="344BAB5B">
            <wp:extent cx="6120130" cy="1675130"/>
            <wp:effectExtent l="19050" t="19050" r="13970" b="20320"/>
            <wp:docPr id="43125" name="图片 4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513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C9162" w14:textId="10384AB8" w:rsidR="00771EFE" w:rsidRPr="008F31AC" w:rsidRDefault="00771EFE" w:rsidP="00407934">
      <w:pPr>
        <w:pStyle w:val="1e"/>
        <w:rPr>
          <w:rFonts w:cs="Huawei Sans"/>
        </w:rPr>
      </w:pPr>
      <w:r w:rsidRPr="008F31AC">
        <w:t>完成以上操作之后，保存任务，任务创建完毕。</w:t>
      </w:r>
    </w:p>
    <w:p w14:paraId="0A823518" w14:textId="77777777" w:rsidR="00771EFE" w:rsidRPr="008F31AC" w:rsidRDefault="00771EFE" w:rsidP="00407934">
      <w:pPr>
        <w:pStyle w:val="2"/>
      </w:pPr>
      <w:bookmarkStart w:id="48" w:name="_Toc13676"/>
      <w:bookmarkStart w:id="49" w:name="_Toc50728199"/>
      <w:r w:rsidRPr="008F31AC">
        <w:lastRenderedPageBreak/>
        <w:t>执行部署任务</w:t>
      </w:r>
      <w:bookmarkEnd w:id="48"/>
      <w:bookmarkEnd w:id="49"/>
    </w:p>
    <w:p w14:paraId="403BA10D" w14:textId="77777777" w:rsidR="00771EFE" w:rsidRPr="008F31AC" w:rsidRDefault="00771EFE" w:rsidP="00621C8E">
      <w:pPr>
        <w:pStyle w:val="1e"/>
      </w:pPr>
      <w:r w:rsidRPr="008F31AC">
        <w:t>点击</w:t>
      </w:r>
      <w:r w:rsidRPr="008F31AC">
        <w:t>“</w:t>
      </w:r>
      <w:r w:rsidRPr="008F31AC">
        <w:t>执行</w:t>
      </w:r>
      <w:r w:rsidRPr="008F31AC">
        <w:t>”</w:t>
      </w:r>
      <w:r w:rsidRPr="008F31AC">
        <w:t>执行部署任务。</w:t>
      </w:r>
      <w:r w:rsidRPr="008F31AC">
        <w:t xml:space="preserve"> </w:t>
      </w:r>
    </w:p>
    <w:p w14:paraId="4A9E4690" w14:textId="6328D047" w:rsidR="00771EFE" w:rsidRPr="008F31AC" w:rsidRDefault="00621C8E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drawing>
          <wp:inline distT="0" distB="0" distL="0" distR="0" wp14:anchorId="2FCB302D" wp14:editId="1CE820BB">
            <wp:extent cx="6120130" cy="3004820"/>
            <wp:effectExtent l="19050" t="19050" r="13970" b="241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82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05F029" w14:textId="77777777" w:rsidR="00771EFE" w:rsidRPr="008F31AC" w:rsidRDefault="00771EFE" w:rsidP="00406CB8">
      <w:pPr>
        <w:pStyle w:val="1e"/>
      </w:pPr>
      <w:r w:rsidRPr="008F31AC">
        <w:t>访问</w:t>
      </w:r>
      <w:r w:rsidRPr="008F31AC">
        <w:t xml:space="preserve"> </w:t>
      </w:r>
      <w:hyperlink r:id="rId55" w:history="1">
        <w:r w:rsidRPr="008F31AC">
          <w:t>http://ip:</w:t>
        </w:r>
        <w:r w:rsidRPr="008F31AC">
          <w:t>端口</w:t>
        </w:r>
        <w:r w:rsidRPr="008F31AC">
          <w:t>/</w:t>
        </w:r>
        <w:r w:rsidRPr="008F31AC">
          <w:t>默认页，查看应用。</w:t>
        </w:r>
      </w:hyperlink>
    </w:p>
    <w:p w14:paraId="3FDB134F" w14:textId="3AE9DDA5" w:rsidR="00771EFE" w:rsidRPr="008F31AC" w:rsidRDefault="00771EFE" w:rsidP="00621C8E">
      <w:pPr>
        <w:pStyle w:val="2f2"/>
        <w:rPr>
          <w:lang w:eastAsia="zh-CN"/>
        </w:rPr>
      </w:pPr>
      <w:r w:rsidRPr="008F31AC">
        <w:rPr>
          <w:lang w:eastAsia="zh-CN"/>
        </w:rPr>
        <w:t>注意：代码中默认访问端口为</w:t>
      </w:r>
      <w:r w:rsidRPr="008F31AC">
        <w:rPr>
          <w:lang w:eastAsia="zh-CN"/>
        </w:rPr>
        <w:t>8090</w:t>
      </w:r>
      <w:r w:rsidRPr="008F31AC">
        <w:rPr>
          <w:szCs w:val="22"/>
          <w:lang w:eastAsia="zh-CN"/>
        </w:rPr>
        <w:t>。</w:t>
      </w:r>
    </w:p>
    <w:p w14:paraId="5280A34D" w14:textId="77777777" w:rsidR="00771EFE" w:rsidRPr="008F31AC" w:rsidRDefault="00771EFE" w:rsidP="00406CB8">
      <w:pPr>
        <w:pStyle w:val="1e"/>
      </w:pPr>
      <w:r w:rsidRPr="008F31AC">
        <w:t>出现如下界面，表示部署成功。</w:t>
      </w:r>
    </w:p>
    <w:p w14:paraId="2C05A681" w14:textId="77777777" w:rsidR="00771EFE" w:rsidRDefault="00771EFE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8F31AC">
        <w:rPr>
          <w:rFonts w:ascii="Huawei Sans" w:eastAsia="方正兰亭黑简体" w:hAnsi="Huawei Sans" w:cs="Huawei Sans"/>
          <w:noProof/>
          <w:sz w:val="21"/>
        </w:rPr>
        <w:drawing>
          <wp:inline distT="0" distB="0" distL="114300" distR="114300" wp14:anchorId="7CDDFFDF" wp14:editId="2502B44B">
            <wp:extent cx="5267960" cy="2948305"/>
            <wp:effectExtent l="19050" t="19050" r="27940" b="234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8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622A7D" w14:textId="77777777" w:rsidR="00AC05C8" w:rsidRPr="008F31AC" w:rsidRDefault="00AC05C8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</w:p>
    <w:p w14:paraId="6FD15B0F" w14:textId="77777777" w:rsidR="00771EFE" w:rsidRPr="008F31AC" w:rsidRDefault="00771EFE" w:rsidP="00406CB8">
      <w:pPr>
        <w:pStyle w:val="2"/>
      </w:pPr>
      <w:bookmarkStart w:id="50" w:name="_Toc23200"/>
      <w:bookmarkStart w:id="51" w:name="_Toc50728200"/>
      <w:r w:rsidRPr="008F31AC">
        <w:lastRenderedPageBreak/>
        <w:t>流水线</w:t>
      </w:r>
      <w:bookmarkEnd w:id="50"/>
      <w:bookmarkEnd w:id="51"/>
    </w:p>
    <w:p w14:paraId="4D9F3121" w14:textId="77777777" w:rsidR="00771EFE" w:rsidRDefault="00771EFE" w:rsidP="00B74C90">
      <w:pPr>
        <w:pStyle w:val="30"/>
      </w:pPr>
      <w:bookmarkStart w:id="52" w:name="_Toc25193"/>
      <w:r w:rsidRPr="008F31AC">
        <w:t>新建流水线任务</w:t>
      </w:r>
      <w:bookmarkEnd w:id="52"/>
    </w:p>
    <w:p w14:paraId="2C4E9F00" w14:textId="6BC21FE2" w:rsidR="001900FE" w:rsidRDefault="00A85A22" w:rsidP="001900FE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14E1E03" wp14:editId="5B89C391">
                <wp:simplePos x="0" y="0"/>
                <wp:positionH relativeFrom="column">
                  <wp:posOffset>1971675</wp:posOffset>
                </wp:positionH>
                <wp:positionV relativeFrom="paragraph">
                  <wp:posOffset>1455090</wp:posOffset>
                </wp:positionV>
                <wp:extent cx="1280160" cy="190195"/>
                <wp:effectExtent l="19050" t="19050" r="15240" b="19685"/>
                <wp:wrapNone/>
                <wp:docPr id="43107" name="矩形 4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9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C1849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E1E03" id="矩形 43107" o:spid="_x0000_s1081" style="position:absolute;margin-left:155.25pt;margin-top:114.55pt;width:100.8pt;height: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" filled="f" strokecolor="#c7000b" strokeweight="2.25pt">
                <v:textbox>
                  <w:txbxContent>
                    <w:p w14:paraId="7BBC1849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900FE">
        <w:rPr>
          <w:noProof/>
        </w:rPr>
        <w:drawing>
          <wp:inline distT="0" distB="0" distL="0" distR="0" wp14:anchorId="121D327F" wp14:editId="32C98C36">
            <wp:extent cx="6120130" cy="2986405"/>
            <wp:effectExtent l="19050" t="19050" r="13970" b="234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640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DBEBDF" w14:textId="00E15E9A" w:rsidR="001900FE" w:rsidRDefault="001900FE" w:rsidP="001900FE">
      <w:pPr>
        <w:pStyle w:val="4a"/>
      </w:pPr>
      <w:r>
        <w:rPr>
          <w:rFonts w:hint="eastAsia"/>
        </w:rPr>
        <w:t>选择自定义模板</w:t>
      </w:r>
    </w:p>
    <w:p w14:paraId="60F6D837" w14:textId="44B7C712" w:rsidR="001900FE" w:rsidRDefault="00A85A22" w:rsidP="001900FE">
      <w:pPr>
        <w:pStyle w:val="1e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5CCFCF" wp14:editId="7229A035">
                <wp:simplePos x="0" y="0"/>
                <wp:positionH relativeFrom="column">
                  <wp:posOffset>2725369</wp:posOffset>
                </wp:positionH>
                <wp:positionV relativeFrom="paragraph">
                  <wp:posOffset>2431161</wp:posOffset>
                </wp:positionV>
                <wp:extent cx="1375258" cy="263347"/>
                <wp:effectExtent l="19050" t="19050" r="15875" b="22860"/>
                <wp:wrapNone/>
                <wp:docPr id="43108" name="矩形 43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2633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07092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CCFCF" id="矩形 43108" o:spid="_x0000_s1082" style="position:absolute;margin-left:214.6pt;margin-top:191.45pt;width:108.3pt;height:20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" filled="f" strokecolor="#c7000b" strokeweight="2.25pt">
                <v:textbox>
                  <w:txbxContent>
                    <w:p w14:paraId="4F207092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900FE">
        <w:rPr>
          <w:noProof/>
        </w:rPr>
        <w:drawing>
          <wp:inline distT="0" distB="0" distL="0" distR="0" wp14:anchorId="27C47143" wp14:editId="199BEEA5">
            <wp:extent cx="6120130" cy="3011170"/>
            <wp:effectExtent l="19050" t="19050" r="13970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17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04BD7" w14:textId="3979A874" w:rsidR="001900FE" w:rsidRDefault="001900FE" w:rsidP="001900FE">
      <w:pPr>
        <w:pStyle w:val="4a"/>
      </w:pPr>
      <w:r>
        <w:rPr>
          <w:rFonts w:hint="eastAsia"/>
        </w:rPr>
        <w:t>选择</w:t>
      </w:r>
      <w:proofErr w:type="spellStart"/>
      <w:r>
        <w:rPr>
          <w:rFonts w:hint="eastAsia"/>
        </w:rPr>
        <w:t>CodeHub</w:t>
      </w:r>
      <w:proofErr w:type="spellEnd"/>
      <w:r>
        <w:rPr>
          <w:rFonts w:hint="eastAsia"/>
        </w:rPr>
        <w:t>，项目代码仓库</w:t>
      </w:r>
    </w:p>
    <w:p w14:paraId="54518C71" w14:textId="5D54AF44" w:rsidR="001900FE" w:rsidRPr="008F31AC" w:rsidRDefault="00A85A22" w:rsidP="001900FE">
      <w:pPr>
        <w:pStyle w:val="1e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BD02ED4" wp14:editId="3C20DB3A">
                <wp:simplePos x="0" y="0"/>
                <wp:positionH relativeFrom="column">
                  <wp:posOffset>2059685</wp:posOffset>
                </wp:positionH>
                <wp:positionV relativeFrom="paragraph">
                  <wp:posOffset>1853997</wp:posOffset>
                </wp:positionV>
                <wp:extent cx="2187245" cy="153619"/>
                <wp:effectExtent l="19050" t="19050" r="22860" b="18415"/>
                <wp:wrapNone/>
                <wp:docPr id="43110" name="矩形 43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245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AE437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02ED4" id="矩形 43110" o:spid="_x0000_s1083" style="position:absolute;margin-left:162.2pt;margin-top:146pt;width:172.2pt;height:12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" filled="f" strokecolor="#c7000b" strokeweight="2.25pt">
                <v:textbox>
                  <w:txbxContent>
                    <w:p w14:paraId="6DFAE437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87FCCA3" wp14:editId="14D4BB84">
                <wp:simplePos x="0" y="0"/>
                <wp:positionH relativeFrom="column">
                  <wp:posOffset>2059686</wp:posOffset>
                </wp:positionH>
                <wp:positionV relativeFrom="paragraph">
                  <wp:posOffset>1232205</wp:posOffset>
                </wp:positionV>
                <wp:extent cx="438912" cy="453542"/>
                <wp:effectExtent l="19050" t="19050" r="18415" b="22860"/>
                <wp:wrapNone/>
                <wp:docPr id="43109" name="矩形 4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4535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3FA74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FCCA3" id="矩形 43109" o:spid="_x0000_s1084" style="position:absolute;margin-left:162.2pt;margin-top:97pt;width:34.55pt;height:35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" filled="f" strokecolor="#c7000b" strokeweight="2.25pt">
                <v:textbox>
                  <w:txbxContent>
                    <w:p w14:paraId="41F3FA74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900FE">
        <w:rPr>
          <w:noProof/>
        </w:rPr>
        <w:drawing>
          <wp:inline distT="0" distB="0" distL="0" distR="0" wp14:anchorId="189A7C29" wp14:editId="32836313">
            <wp:extent cx="6120130" cy="2988310"/>
            <wp:effectExtent l="19050" t="19050" r="13970" b="215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CA15E" w14:textId="77777777" w:rsidR="00771EFE" w:rsidRPr="008F31AC" w:rsidRDefault="00771EFE" w:rsidP="001900FE">
      <w:pPr>
        <w:pStyle w:val="4a"/>
      </w:pPr>
      <w:r w:rsidRPr="008F31AC">
        <w:t>在流水线任务中，添加代码检查，编译构建，部署子任务</w:t>
      </w:r>
    </w:p>
    <w:p w14:paraId="1E377FF2" w14:textId="263B115A" w:rsidR="00771EFE" w:rsidRPr="008F31AC" w:rsidRDefault="00A85A22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3157C45" wp14:editId="41A32152">
                <wp:simplePos x="0" y="0"/>
                <wp:positionH relativeFrom="column">
                  <wp:posOffset>1535735</wp:posOffset>
                </wp:positionH>
                <wp:positionV relativeFrom="paragraph">
                  <wp:posOffset>1018540</wp:posOffset>
                </wp:positionV>
                <wp:extent cx="4572000" cy="1192378"/>
                <wp:effectExtent l="19050" t="19050" r="19050" b="27305"/>
                <wp:wrapNone/>
                <wp:docPr id="43111" name="矩形 43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1923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72273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57C45" id="矩形 43111" o:spid="_x0000_s1085" style="position:absolute;margin-left:120.9pt;margin-top:80.2pt;width:5in;height:93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" filled="f" strokecolor="#c7000b" strokeweight="2.25pt">
                <v:textbox>
                  <w:txbxContent>
                    <w:p w14:paraId="53872273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1900FE">
        <w:rPr>
          <w:noProof/>
        </w:rPr>
        <w:drawing>
          <wp:inline distT="0" distB="0" distL="0" distR="0" wp14:anchorId="791BABFB" wp14:editId="77581B41">
            <wp:extent cx="6120130" cy="3020695"/>
            <wp:effectExtent l="19050" t="19050" r="13970" b="273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06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3436DD" w14:textId="77777777" w:rsidR="00771EFE" w:rsidRPr="008F31AC" w:rsidRDefault="00771EFE" w:rsidP="00B74C90">
      <w:pPr>
        <w:pStyle w:val="30"/>
      </w:pPr>
      <w:bookmarkStart w:id="53" w:name="_Toc32593"/>
      <w:r w:rsidRPr="008F31AC">
        <w:t>启动流水线任务</w:t>
      </w:r>
      <w:bookmarkEnd w:id="53"/>
    </w:p>
    <w:p w14:paraId="38298EDB" w14:textId="1FA6DB0B" w:rsidR="00771EFE" w:rsidRPr="008F31AC" w:rsidRDefault="001900FE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w:lastRenderedPageBreak/>
        <w:drawing>
          <wp:inline distT="0" distB="0" distL="0" distR="0" wp14:anchorId="5F2DECD1" wp14:editId="33C3B041">
            <wp:extent cx="6120130" cy="2633980"/>
            <wp:effectExtent l="19050" t="19050" r="1397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398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5A47D8" w14:textId="77777777" w:rsidR="00771EFE" w:rsidRPr="008F31AC" w:rsidRDefault="00771EFE" w:rsidP="00B74C90">
      <w:pPr>
        <w:pStyle w:val="30"/>
      </w:pPr>
      <w:bookmarkStart w:id="54" w:name="_Toc31869"/>
      <w:r w:rsidRPr="008F31AC">
        <w:t>查看流水线结果</w:t>
      </w:r>
      <w:bookmarkEnd w:id="54"/>
    </w:p>
    <w:p w14:paraId="7B82EC9A" w14:textId="4A4F26F9" w:rsidR="00771EFE" w:rsidRDefault="00A85A22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CE5CCA" wp14:editId="7C458EF8">
                <wp:simplePos x="0" y="0"/>
                <wp:positionH relativeFrom="column">
                  <wp:posOffset>1364742</wp:posOffset>
                </wp:positionH>
                <wp:positionV relativeFrom="paragraph">
                  <wp:posOffset>1216838</wp:posOffset>
                </wp:positionV>
                <wp:extent cx="4732934" cy="321869"/>
                <wp:effectExtent l="19050" t="19050" r="10795" b="21590"/>
                <wp:wrapNone/>
                <wp:docPr id="43113" name="矩形 43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2934" cy="3218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62A2D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E5CCA" id="矩形 43113" o:spid="_x0000_s1086" style="position:absolute;margin-left:107.45pt;margin-top:95.8pt;width:372.65pt;height:25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" filled="f" strokecolor="#c7000b" strokeweight="2.25pt">
                <v:textbox>
                  <w:txbxContent>
                    <w:p w14:paraId="66262A2D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5D50CF" wp14:editId="5996FB4B">
                <wp:simplePos x="0" y="0"/>
                <wp:positionH relativeFrom="column">
                  <wp:posOffset>2549804</wp:posOffset>
                </wp:positionH>
                <wp:positionV relativeFrom="paragraph">
                  <wp:posOffset>829132</wp:posOffset>
                </wp:positionV>
                <wp:extent cx="380391" cy="153619"/>
                <wp:effectExtent l="19050" t="19050" r="19685" b="18415"/>
                <wp:wrapNone/>
                <wp:docPr id="43112" name="矩形 43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91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20CB3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D50CF" id="矩形 43112" o:spid="_x0000_s1087" style="position:absolute;margin-left:200.75pt;margin-top:65.3pt;width:29.95pt;height:12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" filled="f" strokecolor="#c7000b" strokeweight="2.25pt">
                <v:textbox>
                  <w:txbxContent>
                    <w:p w14:paraId="2A420CB3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D0D38">
        <w:rPr>
          <w:noProof/>
        </w:rPr>
        <w:drawing>
          <wp:inline distT="0" distB="0" distL="0" distR="0" wp14:anchorId="1396E6F3" wp14:editId="4C7A21C6">
            <wp:extent cx="6120130" cy="2290445"/>
            <wp:effectExtent l="19050" t="19050" r="1397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044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6E8D43" w14:textId="77777777" w:rsidR="00A86A0C" w:rsidRDefault="00A86A0C" w:rsidP="00771EFE">
      <w:pPr>
        <w:widowControl w:val="0"/>
        <w:topLinePunct w:val="0"/>
        <w:autoSpaceDE w:val="0"/>
        <w:autoSpaceDN w:val="0"/>
        <w:snapToGrid/>
        <w:spacing w:before="0" w:after="120" w:line="240" w:lineRule="auto"/>
        <w:ind w:left="0"/>
        <w:rPr>
          <w:rFonts w:ascii="Huawei Sans" w:eastAsia="方正兰亭黑简体" w:hAnsi="Huawei Sans" w:cs="Huawei Sans"/>
          <w:sz w:val="21"/>
        </w:rPr>
      </w:pPr>
    </w:p>
    <w:p w14:paraId="202DFF23" w14:textId="08401C31" w:rsidR="00A86A0C" w:rsidRDefault="00A86A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eastAsia="方正兰亭黑简体" w:hAnsi="Huawei Sans" w:cs="Huawei Sans"/>
          <w:sz w:val="21"/>
        </w:rPr>
        <w:br w:type="page"/>
      </w:r>
    </w:p>
    <w:p w14:paraId="5D0B0FDD" w14:textId="77777777" w:rsidR="00902EF8" w:rsidRPr="00F32D00" w:rsidRDefault="00902EF8" w:rsidP="00AA1AA3">
      <w:pPr>
        <w:pStyle w:val="1"/>
      </w:pPr>
      <w:bookmarkStart w:id="55" w:name="_Toc48408507"/>
      <w:bookmarkStart w:id="56" w:name="_Toc50728201"/>
      <w:r w:rsidRPr="00F32D00">
        <w:lastRenderedPageBreak/>
        <w:t>资源释放</w:t>
      </w:r>
      <w:bookmarkEnd w:id="55"/>
      <w:bookmarkEnd w:id="56"/>
    </w:p>
    <w:p w14:paraId="0C6C7CF6" w14:textId="77777777" w:rsidR="00902EF8" w:rsidRPr="00F32D00" w:rsidRDefault="00902EF8" w:rsidP="00902EF8">
      <w:pPr>
        <w:pStyle w:val="1e"/>
        <w:rPr>
          <w:rFonts w:cs="Huawei Sans"/>
        </w:rPr>
      </w:pPr>
      <w:proofErr w:type="gramStart"/>
      <w:r w:rsidRPr="00F32D00">
        <w:rPr>
          <w:rFonts w:cs="Huawei Sans"/>
        </w:rPr>
        <w:t>本实践</w:t>
      </w:r>
      <w:proofErr w:type="gramEnd"/>
      <w:r w:rsidRPr="00F32D00">
        <w:rPr>
          <w:rFonts w:cs="Huawei Sans"/>
        </w:rPr>
        <w:t>项目中使用到的弹性云服务器为按需购买，运行过程中会产生费用。</w:t>
      </w:r>
    </w:p>
    <w:p w14:paraId="39029D85" w14:textId="370A67EA" w:rsidR="00902EF8" w:rsidRPr="00F32D00" w:rsidRDefault="00902EF8" w:rsidP="00902EF8">
      <w:pPr>
        <w:pStyle w:val="1e"/>
        <w:rPr>
          <w:rFonts w:cs="Huawei Sans"/>
        </w:rPr>
      </w:pPr>
      <w:r w:rsidRPr="00F32D00">
        <w:rPr>
          <w:rFonts w:cs="Huawei Sans"/>
        </w:rPr>
        <w:t>为了避免不必要的费用，如果</w:t>
      </w:r>
      <w:r>
        <w:rPr>
          <w:rFonts w:cs="Huawei Sans" w:hint="eastAsia"/>
        </w:rPr>
        <w:t>您</w:t>
      </w:r>
      <w:r w:rsidRPr="00F32D00">
        <w:rPr>
          <w:rFonts w:cs="Huawei Sans"/>
        </w:rPr>
        <w:t>在完成全部操作后，无需再使用这些资源，建议您参考以下操作释放弹性云服务器资源。</w:t>
      </w:r>
    </w:p>
    <w:p w14:paraId="3461BAFA" w14:textId="77777777" w:rsidR="00902EF8" w:rsidRPr="00F32D00" w:rsidRDefault="00902EF8" w:rsidP="00902EF8">
      <w:pPr>
        <w:pStyle w:val="30"/>
        <w:rPr>
          <w:rFonts w:cs="Huawei Sans"/>
        </w:rPr>
      </w:pPr>
      <w:r w:rsidRPr="00F32D00">
        <w:rPr>
          <w:rFonts w:cs="Huawei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76A631" wp14:editId="7ED293A4">
                <wp:simplePos x="0" y="0"/>
                <wp:positionH relativeFrom="column">
                  <wp:posOffset>1552575</wp:posOffset>
                </wp:positionH>
                <wp:positionV relativeFrom="paragraph">
                  <wp:posOffset>1051560</wp:posOffset>
                </wp:positionV>
                <wp:extent cx="78538" cy="89757"/>
                <wp:effectExtent l="0" t="0" r="0" b="5715"/>
                <wp:wrapNone/>
                <wp:docPr id="43083" name="矩形 43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8" cy="8975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082D0" id="矩形 43083" o:spid="_x0000_s1026" style="position:absolute;left:0;text-align:left;margin-left:122.25pt;margin-top:82.8pt;width:6.2pt;height: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" fillcolor="window" stroked="f" strokeweight="2pt"/>
            </w:pict>
          </mc:Fallback>
        </mc:AlternateContent>
      </w:r>
      <w:r w:rsidRPr="00F32D00">
        <w:rPr>
          <w:rFonts w:cs="Huawei Sans"/>
        </w:rPr>
        <w:t>返回</w:t>
      </w:r>
      <w:r w:rsidRPr="00F32D00">
        <w:rPr>
          <w:rFonts w:cs="Huawei Sans"/>
        </w:rPr>
        <w:t>ECS</w:t>
      </w:r>
      <w:r w:rsidRPr="00F32D00">
        <w:rPr>
          <w:rFonts w:cs="Huawei Sans"/>
        </w:rPr>
        <w:t>控制台，选择</w:t>
      </w:r>
      <w:proofErr w:type="spellStart"/>
      <w:r w:rsidRPr="00F32D00">
        <w:rPr>
          <w:rFonts w:cs="Huawei Sans"/>
        </w:rPr>
        <w:t>kp</w:t>
      </w:r>
      <w:proofErr w:type="spellEnd"/>
      <w:r w:rsidRPr="00F32D00">
        <w:rPr>
          <w:rFonts w:cs="Huawei Sans"/>
        </w:rPr>
        <w:t>-test</w:t>
      </w:r>
      <w:r w:rsidRPr="00F32D00">
        <w:rPr>
          <w:rFonts w:cs="Huawei Sans"/>
        </w:rPr>
        <w:t>（自定义主机名）云主机，然后点击</w:t>
      </w:r>
      <w:r w:rsidRPr="00F32D00">
        <w:rPr>
          <w:rFonts w:cs="Huawei Sans"/>
        </w:rPr>
        <w:t>“</w:t>
      </w:r>
      <w:r w:rsidRPr="00F32D00">
        <w:rPr>
          <w:rFonts w:cs="Huawei Sans"/>
        </w:rPr>
        <w:t>更多</w:t>
      </w:r>
      <w:r w:rsidRPr="00F32D00">
        <w:rPr>
          <w:rFonts w:cs="Huawei Sans"/>
        </w:rPr>
        <w:t>”</w:t>
      </w:r>
      <w:r w:rsidRPr="00F32D00">
        <w:rPr>
          <w:rFonts w:cs="Huawei Sans"/>
          <w:lang w:eastAsia="en-US"/>
        </w:rPr>
        <w:sym w:font="Wingdings" w:char="F0E0"/>
      </w:r>
      <w:r w:rsidRPr="00F32D00">
        <w:rPr>
          <w:rFonts w:cs="Huawei Sans"/>
        </w:rPr>
        <w:t>“</w:t>
      </w:r>
      <w:r w:rsidRPr="00F32D00">
        <w:rPr>
          <w:rFonts w:cs="Huawei Sans"/>
        </w:rPr>
        <w:t>删除</w:t>
      </w:r>
      <w:r w:rsidRPr="00F32D00">
        <w:rPr>
          <w:rFonts w:cs="Huawei Sans"/>
        </w:rPr>
        <w:t>”</w:t>
      </w:r>
      <w:r w:rsidRPr="00F32D00">
        <w:rPr>
          <w:rFonts w:cs="Huawei Sans"/>
        </w:rPr>
        <w:t>。</w:t>
      </w:r>
    </w:p>
    <w:p w14:paraId="244EE37C" w14:textId="1CB1A761" w:rsidR="00902EF8" w:rsidRPr="00F32D00" w:rsidRDefault="00A85A22" w:rsidP="00902EF8">
      <w:pPr>
        <w:pStyle w:val="1e"/>
        <w:rPr>
          <w:rFonts w:cs="Huawei Sa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66EFC64" wp14:editId="4A74EAAB">
                <wp:simplePos x="0" y="0"/>
                <wp:positionH relativeFrom="column">
                  <wp:posOffset>2051355</wp:posOffset>
                </wp:positionH>
                <wp:positionV relativeFrom="paragraph">
                  <wp:posOffset>486410</wp:posOffset>
                </wp:positionV>
                <wp:extent cx="234086" cy="153620"/>
                <wp:effectExtent l="19050" t="19050" r="13970" b="18415"/>
                <wp:wrapNone/>
                <wp:docPr id="43114" name="矩形 4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86" cy="153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AB090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EFC64" id="矩形 43114" o:spid="_x0000_s1088" style="position:absolute;left:0;text-align:left;margin-left:161.5pt;margin-top:38.3pt;width:18.45pt;height:12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" filled="f" strokecolor="#c7000b" strokeweight="2.25pt">
                <v:textbox>
                  <w:txbxContent>
                    <w:p w14:paraId="138AB090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02EF8" w:rsidRPr="00F32D00">
        <w:rPr>
          <w:rFonts w:cs="Huawei Sans"/>
          <w:noProof/>
        </w:rPr>
        <w:drawing>
          <wp:inline distT="0" distB="0" distL="0" distR="0" wp14:anchorId="6F7705B8" wp14:editId="5E37074A">
            <wp:extent cx="2126121" cy="1711396"/>
            <wp:effectExtent l="19050" t="19050" r="26670" b="22225"/>
            <wp:docPr id="43085" name="图片 4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47915" cy="1728939"/>
                    </a:xfrm>
                    <a:prstGeom prst="rect">
                      <a:avLst/>
                    </a:prstGeom>
                    <a:ln w="12700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79DDA6" w14:textId="2BA094E1" w:rsidR="00902EF8" w:rsidRPr="00F32D00" w:rsidRDefault="00902EF8" w:rsidP="00902EF8">
      <w:pPr>
        <w:pStyle w:val="30"/>
        <w:rPr>
          <w:rFonts w:cs="Huawei Sans"/>
        </w:rPr>
      </w:pPr>
      <w:r w:rsidRPr="00F32D00">
        <w:rPr>
          <w:rFonts w:cs="Huawei Sans"/>
        </w:rPr>
        <w:t xml:space="preserve"> </w:t>
      </w:r>
      <w:r w:rsidRPr="00F32D00">
        <w:rPr>
          <w:rFonts w:cs="Huawei Sans"/>
        </w:rPr>
        <w:t>在弹出的对话框中勾选</w:t>
      </w:r>
      <w:r w:rsidRPr="00F32D00">
        <w:rPr>
          <w:rFonts w:cs="Huawei Sans"/>
        </w:rPr>
        <w:t>“</w:t>
      </w:r>
      <w:r w:rsidRPr="00F32D00">
        <w:rPr>
          <w:rFonts w:cs="Huawei Sans"/>
        </w:rPr>
        <w:t>释放云服务器绑定的弹性公网</w:t>
      </w:r>
      <w:r w:rsidRPr="00F32D00">
        <w:rPr>
          <w:rFonts w:cs="Huawei Sans"/>
        </w:rPr>
        <w:t>IP</w:t>
      </w:r>
      <w:r w:rsidRPr="00F32D00">
        <w:rPr>
          <w:rFonts w:cs="Huawei Sans"/>
        </w:rPr>
        <w:t>地址</w:t>
      </w:r>
      <w:r w:rsidRPr="00F32D00">
        <w:rPr>
          <w:rFonts w:cs="Huawei Sans"/>
        </w:rPr>
        <w:t>”</w:t>
      </w:r>
      <w:r w:rsidRPr="00F32D00">
        <w:rPr>
          <w:rFonts w:cs="Huawei Sans"/>
        </w:rPr>
        <w:t>和</w:t>
      </w:r>
      <w:r w:rsidRPr="00F32D00">
        <w:rPr>
          <w:rFonts w:cs="Huawei Sans"/>
        </w:rPr>
        <w:t>“</w:t>
      </w:r>
      <w:r w:rsidRPr="00F32D00">
        <w:rPr>
          <w:rFonts w:cs="Huawei Sans"/>
        </w:rPr>
        <w:t>删除云服务器挂载的数据盘</w:t>
      </w:r>
      <w:r w:rsidRPr="00F32D00">
        <w:rPr>
          <w:rFonts w:cs="Huawei Sans"/>
        </w:rPr>
        <w:t>”</w:t>
      </w:r>
      <w:r w:rsidRPr="00F32D00">
        <w:rPr>
          <w:rFonts w:cs="Huawei Sans"/>
        </w:rPr>
        <w:t>，然后点击</w:t>
      </w:r>
      <w:r w:rsidRPr="00F32D00">
        <w:rPr>
          <w:rFonts w:cs="Huawei Sans"/>
        </w:rPr>
        <w:t>“</w:t>
      </w:r>
      <w:r w:rsidRPr="00F32D00">
        <w:rPr>
          <w:rFonts w:cs="Huawei Sans"/>
        </w:rPr>
        <w:t>是</w:t>
      </w:r>
      <w:r w:rsidRPr="00F32D00">
        <w:rPr>
          <w:rFonts w:cs="Huawei Sans"/>
        </w:rPr>
        <w:t>”</w:t>
      </w:r>
      <w:r w:rsidRPr="00F32D00">
        <w:rPr>
          <w:rFonts w:cs="Huawei Sans"/>
        </w:rPr>
        <w:t>，删除</w:t>
      </w:r>
      <w:r w:rsidRPr="00F32D00">
        <w:rPr>
          <w:rFonts w:cs="Huawei Sans"/>
        </w:rPr>
        <w:t>ECS</w:t>
      </w:r>
      <w:r w:rsidRPr="00F32D00">
        <w:rPr>
          <w:rFonts w:cs="Huawei Sans"/>
        </w:rPr>
        <w:t>。</w:t>
      </w:r>
    </w:p>
    <w:p w14:paraId="3B38D55D" w14:textId="4A7C5235" w:rsidR="00902EF8" w:rsidRPr="00F32D00" w:rsidRDefault="00A85A22" w:rsidP="00902EF8">
      <w:pPr>
        <w:pStyle w:val="1e"/>
        <w:rPr>
          <w:rFonts w:cs="Huawei San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F7F05DC" wp14:editId="09D6D228">
                <wp:simplePos x="0" y="0"/>
                <wp:positionH relativeFrom="column">
                  <wp:posOffset>750264</wp:posOffset>
                </wp:positionH>
                <wp:positionV relativeFrom="paragraph">
                  <wp:posOffset>1880515</wp:posOffset>
                </wp:positionV>
                <wp:extent cx="2296973" cy="146304"/>
                <wp:effectExtent l="19050" t="19050" r="27305" b="25400"/>
                <wp:wrapNone/>
                <wp:docPr id="43115" name="矩形 43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973" cy="1463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B72E6" w14:textId="77777777" w:rsidR="009B34ED" w:rsidRDefault="009B34ED" w:rsidP="00A85A22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F05DC" id="矩形 43115" o:spid="_x0000_s1089" style="position:absolute;left:0;text-align:left;margin-left:59.1pt;margin-top:148.05pt;width:180.85pt;height:11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" filled="f" strokecolor="#c7000b" strokeweight="2.25pt">
                <v:textbox>
                  <w:txbxContent>
                    <w:p w14:paraId="025B72E6" w14:textId="77777777" w:rsidR="009B34ED" w:rsidRDefault="009B34ED" w:rsidP="00A85A22">
                      <w:pPr>
                        <w:ind w:left="0"/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02EF8" w:rsidRPr="00F32D00">
        <w:rPr>
          <w:rFonts w:cs="Huawei Sans"/>
          <w:noProof/>
        </w:rPr>
        <w:drawing>
          <wp:inline distT="0" distB="0" distL="0" distR="0" wp14:anchorId="18C85FE4" wp14:editId="38D47712">
            <wp:extent cx="3724910" cy="2468880"/>
            <wp:effectExtent l="19050" t="19050" r="27940" b="26670"/>
            <wp:docPr id="43086" name="图片 4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4688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E2323" w14:textId="77777777" w:rsidR="00902EF8" w:rsidRPr="00F32D00" w:rsidRDefault="00902EF8" w:rsidP="00902EF8">
      <w:pPr>
        <w:rPr>
          <w:rFonts w:ascii="Huawei Sans" w:eastAsia="方正兰亭黑简体" w:hAnsi="Huawei Sans" w:cs="Huawei Sans"/>
        </w:rPr>
      </w:pPr>
    </w:p>
    <w:p w14:paraId="0C3C717D" w14:textId="77777777" w:rsidR="00771EFE" w:rsidRPr="008F31AC" w:rsidRDefault="00771EF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lang w:val="zh-CN"/>
        </w:rPr>
      </w:pPr>
    </w:p>
    <w:bookmarkEnd w:id="9"/>
    <w:bookmarkEnd w:id="8"/>
    <w:bookmarkEnd w:id="7"/>
    <w:bookmarkEnd w:id="6"/>
    <w:bookmarkEnd w:id="5"/>
    <w:bookmarkEnd w:id="4"/>
    <w:bookmarkEnd w:id="3"/>
    <w:bookmarkEnd w:id="2"/>
    <w:bookmarkEnd w:id="1"/>
    <w:bookmarkEnd w:id="0"/>
    <w:p w14:paraId="30C68BE4" w14:textId="0B3639C7" w:rsidR="0020153C" w:rsidRPr="008F31AC" w:rsidRDefault="0020153C" w:rsidP="00F45C23">
      <w:pPr>
        <w:pStyle w:val="1e"/>
        <w:rPr>
          <w:rFonts w:cs="Huawei Sans"/>
        </w:rPr>
      </w:pPr>
    </w:p>
    <w:sectPr w:rsidR="0020153C" w:rsidRPr="008F31AC" w:rsidSect="00033B54">
      <w:headerReference w:type="default" r:id="rId6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140B52" w14:textId="77777777" w:rsidR="00213601" w:rsidRDefault="00213601" w:rsidP="00940D2A">
      <w:pPr>
        <w:spacing w:before="0" w:after="0" w:line="240" w:lineRule="auto"/>
      </w:pPr>
      <w:r>
        <w:separator/>
      </w:r>
    </w:p>
  </w:endnote>
  <w:endnote w:type="continuationSeparator" w:id="0">
    <w:p w14:paraId="119BD1E9" w14:textId="77777777" w:rsidR="00213601" w:rsidRDefault="00213601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D8FC06" w14:textId="77777777" w:rsidR="00213601" w:rsidRDefault="00213601" w:rsidP="00940D2A">
      <w:pPr>
        <w:spacing w:before="0" w:after="0" w:line="240" w:lineRule="auto"/>
      </w:pPr>
      <w:r>
        <w:separator/>
      </w:r>
    </w:p>
  </w:footnote>
  <w:footnote w:type="continuationSeparator" w:id="0">
    <w:p w14:paraId="615FAF3A" w14:textId="77777777" w:rsidR="00213601" w:rsidRDefault="00213601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439D" w14:textId="77777777" w:rsidR="009B34ED" w:rsidRPr="009D4127" w:rsidRDefault="009B34ED" w:rsidP="00033B54">
    <w:pPr>
      <w:pStyle w:val="a6"/>
      <w:rPr>
        <w:rFonts w:ascii="Huawei Sans" w:eastAsia="方正兰亭黑简体" w:hAnsi="Huawei Sans"/>
      </w:rPr>
    </w:pPr>
  </w:p>
  <w:p w14:paraId="6619D47F" w14:textId="77777777" w:rsidR="009B34ED" w:rsidRPr="009D4127" w:rsidRDefault="009B34ED" w:rsidP="00033B54">
    <w:pPr>
      <w:pStyle w:val="a6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9B34ED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696FA3B6" w:rsidR="009B34ED" w:rsidRPr="009D4127" w:rsidRDefault="009B34ED" w:rsidP="00854769">
          <w:pPr>
            <w:pStyle w:val="afff9"/>
            <w:jc w:val="left"/>
            <w:rPr>
              <w:rFonts w:ascii="Huawei Sans" w:eastAsia="方正兰亭黑简体" w:hAnsi="Huawei Sans"/>
            </w:rPr>
          </w:pPr>
        </w:p>
        <w:p w14:paraId="19FB2DDB" w14:textId="77777777" w:rsidR="009B34ED" w:rsidRPr="009D4127" w:rsidRDefault="009B34ED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12560C15" w14:textId="77777777" w:rsidR="009B34ED" w:rsidRDefault="009B34ED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《</w:t>
          </w:r>
          <w:r>
            <w:rPr>
              <w:rFonts w:ascii="Huawei Sans" w:eastAsia="方正兰亭黑简体" w:hAnsi="Huawei Sans" w:hint="eastAsia"/>
              <w:noProof/>
            </w:rPr>
            <w:t>软件工程</w:t>
          </w:r>
          <w:r>
            <w:rPr>
              <w:rFonts w:ascii="Huawei Sans" w:eastAsia="方正兰亭黑简体" w:hAnsi="Huawei Sans"/>
              <w:noProof/>
            </w:rPr>
            <w:t>》</w:t>
          </w:r>
          <w:r w:rsidRPr="009D4127">
            <w:rPr>
              <w:rFonts w:ascii="Huawei Sans" w:eastAsia="方正兰亭黑简体" w:hAnsi="Huawei Sans"/>
              <w:noProof/>
            </w:rPr>
            <w:t>实验手册</w:t>
          </w:r>
          <w:r>
            <w:rPr>
              <w:rFonts w:ascii="Huawei Sans" w:eastAsia="方正兰亭黑简体" w:hAnsi="Huawei Sans" w:hint="eastAsia"/>
              <w:noProof/>
            </w:rPr>
            <w:t>二</w:t>
          </w:r>
        </w:p>
        <w:p w14:paraId="541AEA52" w14:textId="2B79157E" w:rsidR="009B34ED" w:rsidRPr="009D4127" w:rsidRDefault="009B34ED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 w:hint="eastAsia"/>
              <w:noProof/>
            </w:rPr>
            <w:t>个人</w:t>
          </w:r>
          <w:r>
            <w:rPr>
              <w:rFonts w:ascii="Huawei Sans" w:eastAsia="方正兰亭黑简体" w:hAnsi="Huawei Sans" w:hint="eastAsia"/>
              <w:noProof/>
            </w:rPr>
            <w:t>Blog</w:t>
          </w:r>
          <w:r>
            <w:rPr>
              <w:rFonts w:ascii="Huawei Sans" w:eastAsia="方正兰亭黑简体" w:hAnsi="Huawei Sans" w:hint="eastAsia"/>
              <w:noProof/>
            </w:rPr>
            <w:t>系统项目实践</w:t>
          </w:r>
        </w:p>
      </w:tc>
      <w:tc>
        <w:tcPr>
          <w:tcW w:w="1134" w:type="dxa"/>
          <w:vAlign w:val="bottom"/>
        </w:tcPr>
        <w:p w14:paraId="279C3BBC" w14:textId="1A924E70" w:rsidR="009B34ED" w:rsidRPr="009D4127" w:rsidRDefault="009B34ED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E939CC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9B34ED" w:rsidRPr="009D4127" w:rsidRDefault="009B34ED" w:rsidP="00033B54">
    <w:pPr>
      <w:pStyle w:val="a6"/>
      <w:rPr>
        <w:rFonts w:ascii="Huawei Sans" w:eastAsia="方正兰亭黑简体" w:hAnsi="Huawei Sans"/>
      </w:rPr>
    </w:pPr>
  </w:p>
  <w:p w14:paraId="76432B8F" w14:textId="77777777" w:rsidR="009B34ED" w:rsidRPr="009D4127" w:rsidRDefault="009B34ED" w:rsidP="00033B54">
    <w:pPr>
      <w:pStyle w:val="a6"/>
      <w:rPr>
        <w:rFonts w:ascii="Huawei Sans" w:eastAsia="方正兰亭黑简体" w:hAnsi="Huawei Sans"/>
      </w:rPr>
    </w:pPr>
  </w:p>
  <w:p w14:paraId="2CCE42D9" w14:textId="77777777" w:rsidR="009B34ED" w:rsidRPr="009D4127" w:rsidRDefault="009B34ED">
    <w:pPr>
      <w:pStyle w:val="a6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65A2BE8"/>
    <w:multiLevelType w:val="hybridMultilevel"/>
    <w:tmpl w:val="3E188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657A1"/>
    <w:multiLevelType w:val="multilevel"/>
    <w:tmpl w:val="6C96453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E570714"/>
    <w:multiLevelType w:val="multilevel"/>
    <w:tmpl w:val="2E57071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1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8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7"/>
  </w:num>
  <w:num w:numId="2">
    <w:abstractNumId w:val="10"/>
  </w:num>
  <w:num w:numId="3">
    <w:abstractNumId w:val="6"/>
  </w:num>
  <w:num w:numId="4">
    <w:abstractNumId w:val="3"/>
  </w:num>
  <w:num w:numId="5">
    <w:abstractNumId w:val="12"/>
  </w:num>
  <w:num w:numId="6">
    <w:abstractNumId w:val="5"/>
  </w:num>
  <w:num w:numId="7">
    <w:abstractNumId w:val="1"/>
  </w:num>
  <w:num w:numId="8">
    <w:abstractNumId w:val="9"/>
  </w:num>
  <w:num w:numId="9">
    <w:abstractNumId w:val="13"/>
  </w:num>
  <w:num w:numId="10">
    <w:abstractNumId w:val="11"/>
  </w:num>
  <w:num w:numId="11">
    <w:abstractNumId w:val="14"/>
  </w:num>
  <w:num w:numId="12">
    <w:abstractNumId w:val="0"/>
  </w:num>
  <w:num w:numId="13">
    <w:abstractNumId w:val="3"/>
  </w:num>
  <w:num w:numId="14">
    <w:abstractNumId w:val="4"/>
  </w:num>
  <w:num w:numId="15">
    <w:abstractNumId w:val="16"/>
  </w:num>
  <w:num w:numId="16">
    <w:abstractNumId w:val="15"/>
  </w:num>
  <w:num w:numId="17">
    <w:abstractNumId w:val="7"/>
  </w:num>
  <w:num w:numId="18">
    <w:abstractNumId w:val="2"/>
  </w:num>
  <w:num w:numId="19">
    <w:abstractNumId w:val="8"/>
  </w:num>
  <w:num w:numId="20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0B99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4F58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4C"/>
    <w:rsid w:val="000E16AA"/>
    <w:rsid w:val="000E3396"/>
    <w:rsid w:val="000E3FA8"/>
    <w:rsid w:val="000E48ED"/>
    <w:rsid w:val="000E5B3B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269F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09D"/>
    <w:rsid w:val="00120C0B"/>
    <w:rsid w:val="0012112D"/>
    <w:rsid w:val="00122A8A"/>
    <w:rsid w:val="00125657"/>
    <w:rsid w:val="001274F4"/>
    <w:rsid w:val="00131CAC"/>
    <w:rsid w:val="00134805"/>
    <w:rsid w:val="00135B97"/>
    <w:rsid w:val="00135C53"/>
    <w:rsid w:val="00141351"/>
    <w:rsid w:val="0014145E"/>
    <w:rsid w:val="0014154F"/>
    <w:rsid w:val="00141A91"/>
    <w:rsid w:val="00141EDA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0FE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0A2C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076C1"/>
    <w:rsid w:val="00210AA0"/>
    <w:rsid w:val="002116A0"/>
    <w:rsid w:val="0021235C"/>
    <w:rsid w:val="002134C0"/>
    <w:rsid w:val="00213601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0447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62F5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6052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46D"/>
    <w:rsid w:val="002B3A45"/>
    <w:rsid w:val="002B479B"/>
    <w:rsid w:val="002B4F31"/>
    <w:rsid w:val="002B5115"/>
    <w:rsid w:val="002B5643"/>
    <w:rsid w:val="002B681D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E6861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55B"/>
    <w:rsid w:val="00307DBA"/>
    <w:rsid w:val="00311171"/>
    <w:rsid w:val="00312DF1"/>
    <w:rsid w:val="003141CC"/>
    <w:rsid w:val="00314574"/>
    <w:rsid w:val="00314C09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0E5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113E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E9E"/>
    <w:rsid w:val="003C2E2D"/>
    <w:rsid w:val="003C30C3"/>
    <w:rsid w:val="003C39E6"/>
    <w:rsid w:val="003C5BE1"/>
    <w:rsid w:val="003D2573"/>
    <w:rsid w:val="003D2786"/>
    <w:rsid w:val="003D2993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06CB8"/>
    <w:rsid w:val="0040793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6FDE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A5F98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4974"/>
    <w:rsid w:val="004C7563"/>
    <w:rsid w:val="004D2AC9"/>
    <w:rsid w:val="004D2AE8"/>
    <w:rsid w:val="004D2C13"/>
    <w:rsid w:val="004D5CF1"/>
    <w:rsid w:val="004D5DC8"/>
    <w:rsid w:val="004D643F"/>
    <w:rsid w:val="004D6683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15272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619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5045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7B8E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C8E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393B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0FCF"/>
    <w:rsid w:val="006611CD"/>
    <w:rsid w:val="00661235"/>
    <w:rsid w:val="00662E2B"/>
    <w:rsid w:val="006646A8"/>
    <w:rsid w:val="006651F6"/>
    <w:rsid w:val="006653FD"/>
    <w:rsid w:val="00665B0E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AB4"/>
    <w:rsid w:val="006B3E1A"/>
    <w:rsid w:val="006B58EE"/>
    <w:rsid w:val="006B5E98"/>
    <w:rsid w:val="006B6A79"/>
    <w:rsid w:val="006C1E0B"/>
    <w:rsid w:val="006C425F"/>
    <w:rsid w:val="006C4329"/>
    <w:rsid w:val="006C559F"/>
    <w:rsid w:val="006C65AA"/>
    <w:rsid w:val="006C756C"/>
    <w:rsid w:val="006D0B05"/>
    <w:rsid w:val="006D0EAC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6F7B9B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2834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134E"/>
    <w:rsid w:val="00742A75"/>
    <w:rsid w:val="00742D5E"/>
    <w:rsid w:val="00742E9C"/>
    <w:rsid w:val="0074365E"/>
    <w:rsid w:val="007455B8"/>
    <w:rsid w:val="0074627D"/>
    <w:rsid w:val="0074648A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EFE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28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19E1"/>
    <w:rsid w:val="007C58EA"/>
    <w:rsid w:val="007D0D38"/>
    <w:rsid w:val="007D0F25"/>
    <w:rsid w:val="007D1776"/>
    <w:rsid w:val="007D1AD5"/>
    <w:rsid w:val="007D1DFD"/>
    <w:rsid w:val="007D2A02"/>
    <w:rsid w:val="007D2A46"/>
    <w:rsid w:val="007D32EC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0D1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2716F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575D"/>
    <w:rsid w:val="008763C5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3D86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31AC"/>
    <w:rsid w:val="008F7FF9"/>
    <w:rsid w:val="00900AEF"/>
    <w:rsid w:val="00902B2B"/>
    <w:rsid w:val="00902EF8"/>
    <w:rsid w:val="00903192"/>
    <w:rsid w:val="00903F93"/>
    <w:rsid w:val="009058A8"/>
    <w:rsid w:val="00907A51"/>
    <w:rsid w:val="00907F52"/>
    <w:rsid w:val="00912A6C"/>
    <w:rsid w:val="00914937"/>
    <w:rsid w:val="00915100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34ED"/>
    <w:rsid w:val="009B499C"/>
    <w:rsid w:val="009B7234"/>
    <w:rsid w:val="009B7760"/>
    <w:rsid w:val="009C1BE8"/>
    <w:rsid w:val="009C3464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47AC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1F75"/>
    <w:rsid w:val="00A32195"/>
    <w:rsid w:val="00A3398E"/>
    <w:rsid w:val="00A37BAA"/>
    <w:rsid w:val="00A40B3C"/>
    <w:rsid w:val="00A42333"/>
    <w:rsid w:val="00A46B6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5A22"/>
    <w:rsid w:val="00A86A0C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AA3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5C8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2ACC"/>
    <w:rsid w:val="00B736C2"/>
    <w:rsid w:val="00B74C90"/>
    <w:rsid w:val="00B75A84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96E14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2F6E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64A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27C8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0A2C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861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F14"/>
    <w:rsid w:val="00DA23CF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4F7F"/>
    <w:rsid w:val="00DE58FA"/>
    <w:rsid w:val="00DE6573"/>
    <w:rsid w:val="00DE6816"/>
    <w:rsid w:val="00DF0078"/>
    <w:rsid w:val="00DF0619"/>
    <w:rsid w:val="00DF588F"/>
    <w:rsid w:val="00DF5D1B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0A"/>
    <w:rsid w:val="00E3459F"/>
    <w:rsid w:val="00E36635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412B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39C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5271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1A12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486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正文基准"/>
    <w:rsid w:val="00F97486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Char">
    <w:name w:val="页眉 Char"/>
    <w:basedOn w:val="a3"/>
    <w:link w:val="a6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7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qFormat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qFormat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0">
    <w:name w:val="表格1"/>
    <w:basedOn w:val="TableHeading"/>
    <w:link w:val="11"/>
    <w:rsid w:val="002C2323"/>
    <w:pPr>
      <w:jc w:val="center"/>
    </w:pPr>
    <w:rPr>
      <w:b/>
    </w:rPr>
  </w:style>
  <w:style w:type="table" w:styleId="a7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9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12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20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31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41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52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60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70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80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91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a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b">
    <w:name w:val="Document Map"/>
    <w:basedOn w:val="a2"/>
    <w:semiHidden/>
    <w:rsid w:val="009D0E48"/>
    <w:pPr>
      <w:shd w:val="clear" w:color="auto" w:fill="000080"/>
    </w:pPr>
  </w:style>
  <w:style w:type="paragraph" w:styleId="ac">
    <w:name w:val="footer"/>
    <w:basedOn w:val="HeadingLeft"/>
    <w:link w:val="Char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6">
    <w:name w:val="header"/>
    <w:basedOn w:val="a2"/>
    <w:link w:val="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qFormat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link w:val="Char1"/>
    <w:uiPriority w:val="99"/>
    <w:rsid w:val="009D0E48"/>
    <w:rPr>
      <w:sz w:val="18"/>
      <w:szCs w:val="18"/>
    </w:rPr>
  </w:style>
  <w:style w:type="character" w:styleId="af0">
    <w:name w:val="footnote reference"/>
    <w:basedOn w:val="a3"/>
    <w:semiHidden/>
    <w:rsid w:val="009D0E48"/>
    <w:rPr>
      <w:vertAlign w:val="superscript"/>
    </w:rPr>
  </w:style>
  <w:style w:type="paragraph" w:styleId="af1">
    <w:name w:val="Balloon Text"/>
    <w:basedOn w:val="a2"/>
    <w:semiHidden/>
    <w:rsid w:val="009D0E48"/>
    <w:rPr>
      <w:sz w:val="18"/>
      <w:szCs w:val="18"/>
    </w:rPr>
  </w:style>
  <w:style w:type="paragraph" w:styleId="af2">
    <w:name w:val="annotation text"/>
    <w:basedOn w:val="a2"/>
    <w:semiHidden/>
    <w:rsid w:val="009D0E48"/>
  </w:style>
  <w:style w:type="character" w:styleId="af3">
    <w:name w:val="annotation reference"/>
    <w:basedOn w:val="a3"/>
    <w:semiHidden/>
    <w:rsid w:val="009D0E48"/>
    <w:rPr>
      <w:sz w:val="21"/>
      <w:szCs w:val="21"/>
    </w:rPr>
  </w:style>
  <w:style w:type="paragraph" w:styleId="af4">
    <w:name w:val="annotation subject"/>
    <w:basedOn w:val="af2"/>
    <w:next w:val="af2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5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7">
    <w:name w:val="endnote text"/>
    <w:basedOn w:val="a2"/>
    <w:semiHidden/>
    <w:rsid w:val="009D0E48"/>
  </w:style>
  <w:style w:type="character" w:styleId="af8">
    <w:name w:val="endnote reference"/>
    <w:basedOn w:val="a3"/>
    <w:semiHidden/>
    <w:rsid w:val="009D0E48"/>
    <w:rPr>
      <w:vertAlign w:val="superscript"/>
    </w:rPr>
  </w:style>
  <w:style w:type="paragraph" w:styleId="af9">
    <w:name w:val="table of authorities"/>
    <w:basedOn w:val="a2"/>
    <w:next w:val="a2"/>
    <w:semiHidden/>
    <w:rsid w:val="009D0E48"/>
    <w:pPr>
      <w:ind w:left="420"/>
    </w:pPr>
  </w:style>
  <w:style w:type="paragraph" w:styleId="afa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9D0E48"/>
  </w:style>
  <w:style w:type="paragraph" w:styleId="afd">
    <w:name w:val="Plain Text"/>
    <w:basedOn w:val="a2"/>
    <w:semiHidden/>
    <w:rsid w:val="009D0E48"/>
    <w:rPr>
      <w:rFonts w:ascii="宋体" w:hAnsi="Courier New" w:cs="Courier New"/>
    </w:rPr>
  </w:style>
  <w:style w:type="table" w:styleId="afe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9D0E48"/>
  </w:style>
  <w:style w:type="paragraph" w:styleId="aff0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4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5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6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7">
    <w:name w:val="Normal (Web)"/>
    <w:basedOn w:val="a2"/>
    <w:semiHidden/>
    <w:rsid w:val="009D0E48"/>
    <w:rPr>
      <w:rFonts w:cs="Times New Roman"/>
    </w:rPr>
  </w:style>
  <w:style w:type="paragraph" w:styleId="aff8">
    <w:name w:val="Signature"/>
    <w:basedOn w:val="a2"/>
    <w:semiHidden/>
    <w:rsid w:val="009D0E48"/>
    <w:pPr>
      <w:ind w:leftChars="2100" w:left="100"/>
    </w:pPr>
  </w:style>
  <w:style w:type="character" w:styleId="aff9">
    <w:name w:val="Emphasis"/>
    <w:basedOn w:val="a3"/>
    <w:semiHidden/>
    <w:qFormat/>
    <w:rsid w:val="008938AC"/>
    <w:rPr>
      <w:i/>
      <w:iCs/>
    </w:rPr>
  </w:style>
  <w:style w:type="paragraph" w:styleId="affa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c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d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e">
    <w:name w:val="line number"/>
    <w:basedOn w:val="a3"/>
    <w:semiHidden/>
    <w:rsid w:val="009D0E48"/>
  </w:style>
  <w:style w:type="character" w:styleId="afff">
    <w:name w:val="Strong"/>
    <w:basedOn w:val="a3"/>
    <w:semiHidden/>
    <w:qFormat/>
    <w:rsid w:val="008938AC"/>
    <w:rPr>
      <w:b/>
      <w:bCs/>
    </w:rPr>
  </w:style>
  <w:style w:type="character" w:styleId="afff0">
    <w:name w:val="page number"/>
    <w:basedOn w:val="a3"/>
    <w:semiHidden/>
    <w:rsid w:val="009D0E48"/>
  </w:style>
  <w:style w:type="character" w:styleId="afff1">
    <w:name w:val="FollowedHyperlink"/>
    <w:semiHidden/>
    <w:rsid w:val="009D0E48"/>
    <w:rPr>
      <w:color w:val="800080"/>
      <w:u w:val="none"/>
    </w:rPr>
  </w:style>
  <w:style w:type="paragraph" w:styleId="afff2">
    <w:name w:val="Body Text"/>
    <w:basedOn w:val="a2"/>
    <w:semiHidden/>
    <w:rsid w:val="009D0E48"/>
    <w:pPr>
      <w:spacing w:after="120"/>
    </w:pPr>
  </w:style>
  <w:style w:type="paragraph" w:styleId="afff3">
    <w:name w:val="Body Text First Indent"/>
    <w:basedOn w:val="afff2"/>
    <w:semiHidden/>
    <w:rsid w:val="009D0E48"/>
    <w:pPr>
      <w:ind w:firstLineChars="100" w:firstLine="420"/>
    </w:pPr>
  </w:style>
  <w:style w:type="paragraph" w:styleId="afff4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4"/>
    <w:semiHidden/>
    <w:rsid w:val="009D0E48"/>
    <w:pPr>
      <w:ind w:firstLineChars="200" w:firstLine="420"/>
    </w:pPr>
  </w:style>
  <w:style w:type="paragraph" w:styleId="afff5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">
    <w:name w:val="TOC 标题1"/>
    <w:next w:val="12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7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Char1">
    <w:name w:val="脚注文本 Char"/>
    <w:basedOn w:val="a3"/>
    <w:link w:val="af"/>
    <w:uiPriority w:val="99"/>
    <w:rsid w:val="00A5245A"/>
    <w:rPr>
      <w:rFonts w:cs="Arial"/>
      <w:kern w:val="2"/>
      <w:sz w:val="18"/>
      <w:szCs w:val="18"/>
    </w:rPr>
  </w:style>
  <w:style w:type="character" w:styleId="afff8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9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a">
    <w:name w:val="微软雅黑"/>
    <w:basedOn w:val="a2"/>
    <w:link w:val="Char2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2">
    <w:name w:val="微软雅黑 Char"/>
    <w:basedOn w:val="a3"/>
    <w:link w:val="afffa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a"/>
    <w:rsid w:val="00014276"/>
    <w:pPr>
      <w:spacing w:after="120"/>
    </w:pPr>
    <w:rPr>
      <w:rFonts w:cs="宋体"/>
      <w:szCs w:val="20"/>
    </w:rPr>
  </w:style>
  <w:style w:type="paragraph" w:customStyle="1" w:styleId="afffb">
    <w:name w:val="表格"/>
    <w:next w:val="a2"/>
    <w:link w:val="Char3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3">
    <w:name w:val="表格 Char"/>
    <w:basedOn w:val="a3"/>
    <w:link w:val="afffb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c">
    <w:name w:val="样式 蓝色"/>
    <w:basedOn w:val="a3"/>
    <w:semiHidden/>
    <w:rsid w:val="00D9006B"/>
    <w:rPr>
      <w:color w:val="0000FF"/>
    </w:rPr>
  </w:style>
  <w:style w:type="character" w:customStyle="1" w:styleId="afffd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1">
    <w:name w:val="表格1 字符"/>
    <w:basedOn w:val="TableHeading0"/>
    <w:link w:val="10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e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Char">
    <w:name w:val="标题 1 Char"/>
    <w:aliases w:val="ALT+1 Char"/>
    <w:basedOn w:val="a3"/>
    <w:link w:val="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0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1">
    <w:name w:val="List Paragraph"/>
    <w:basedOn w:val="a2"/>
    <w:link w:val="Char4"/>
    <w:autoRedefine/>
    <w:uiPriority w:val="34"/>
    <w:qFormat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Char4">
    <w:name w:val="列出段落 Char"/>
    <w:basedOn w:val="a3"/>
    <w:link w:val="affff1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2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1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b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Char0">
    <w:name w:val="页脚 Char"/>
    <w:basedOn w:val="a3"/>
    <w:link w:val="ac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254FAD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254FAD"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B74C90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Char">
    <w:name w:val="标题 2 Char"/>
    <w:aliases w:val="ALT+2 Char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Char">
    <w:name w:val="标题 3 Char"/>
    <w:aliases w:val="ALT+3 Char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4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9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B74C90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5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6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7">
    <w:name w:val="Quote"/>
    <w:basedOn w:val="a2"/>
    <w:next w:val="a2"/>
    <w:link w:val="Char5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引用 Char"/>
    <w:basedOn w:val="a3"/>
    <w:link w:val="affff7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8">
    <w:name w:val="Intense Quote"/>
    <w:basedOn w:val="a2"/>
    <w:next w:val="a2"/>
    <w:link w:val="Char6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6">
    <w:name w:val="明显引用 Char"/>
    <w:basedOn w:val="a3"/>
    <w:link w:val="affff8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9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a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b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table" w:customStyle="1" w:styleId="V307">
    <w:name w:val="实验手册V3.0专用7"/>
    <w:basedOn w:val="a4"/>
    <w:uiPriority w:val="99"/>
    <w:rsid w:val="007D0D38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/>
      </w:tcPr>
    </w:tblStylePr>
    <w:tblStylePr w:type="firstCol">
      <w:pPr>
        <w:jc w:val="center"/>
      </w:p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://ip:&#31471;&#21475;/&#40664;&#35748;&#39029;&#65292;&#26597;&#30475;&#24212;&#29992;&#12290;" TargetMode="External"/><Relationship Id="rId63" Type="http://schemas.openxmlformats.org/officeDocument/2006/relationships/image" Target="media/image51.png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customXml" Target="../customXml/item4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header" Target="header1.xm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9A3BF8F-71AC-469C-9CF3-4801F47D8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2113</TotalTime>
  <Pages>31</Pages>
  <Words>940</Words>
  <Characters>5364</Characters>
  <Application>Microsoft Office Word</Application>
  <DocSecurity>0</DocSecurity>
  <Lines>44</Lines>
  <Paragraphs>12</Paragraphs>
  <ScaleCrop>false</ScaleCrop>
  <Company>Huawei Technologies Co.,Ltd.</Company>
  <LinksUpToDate>false</LinksUpToDate>
  <CharactersWithSpaces>6292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daiyuanming</cp:lastModifiedBy>
  <cp:revision>67</cp:revision>
  <cp:lastPrinted>2016-11-21T02:33:00Z</cp:lastPrinted>
  <dcterms:created xsi:type="dcterms:W3CDTF">2018-07-11T01:34:00Z</dcterms:created>
  <dcterms:modified xsi:type="dcterms:W3CDTF">2020-09-27T09:56:00Z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(3)ovV0WVyus10LSWmMROFFjrsPZGp7YAQzYLoXvWNbZ8LmWm97q0kO2our5Jbp78hwAkb3jums
KhH+wqKPdeEb+O2P1OPesal8gRVKGAz+qMkaOuaOy29wYGkV/KiYa28lWDUBLZcpchgZ3Pzv
3OgdUIDgiggOUwVsjN+B5M94ccxhSImvXgVrAi7OWO81Sunm3dGKjZMJY9d6n70ceMD9Jxna
A5VsWhSfoUBXtafPUL</vt:lpwstr>
  </property>
  <property fmtid="{D5CDD505-2E9C-101B-9397-08002B2CF9AE}" pid="15" name="_2015_ms_pID_7253431">
    <vt:lpwstr>1dLWjjeVTT2j8yh389yKXIo8Ult4WaeH1yOiF85Gv4E7NaqZEIa9FN
spepw7BCRNhs+DokwbiZlpFULYLCdgoBAYO0WKwNYKxc6CLc8ODrM27jnd8D9L7TIEasTdEL
BMGVdr3W5A0WFpWU2j7PXB9uhpSqj6LxI0uF7dUtejJakDTRR83B8sGa9cIw/U0eL8+a6IXz
uzta3PRmn2i1i4eC4XpMwmRMzPC+pZ2v0Y+n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3A==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1574825726</vt:lpwstr>
  </property>
</Properties>
</file>